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B7D6" w14:textId="77777777" w:rsidR="0037628A" w:rsidRPr="00797886" w:rsidRDefault="0037628A" w:rsidP="0037628A">
      <w:pPr>
        <w:pStyle w:val="Title"/>
        <w:jc w:val="right"/>
        <w:rPr>
          <w:rFonts w:ascii="Times New Roman" w:hAnsi="Times New Roman"/>
        </w:rPr>
      </w:pPr>
    </w:p>
    <w:p w14:paraId="4765B7D7" w14:textId="77777777" w:rsidR="0037628A" w:rsidRDefault="0037628A" w:rsidP="0037628A">
      <w:pPr>
        <w:rPr>
          <w:lang w:val="en-US"/>
        </w:rPr>
      </w:pPr>
    </w:p>
    <w:p w14:paraId="4765B7D8" w14:textId="77777777" w:rsidR="0037628A" w:rsidRDefault="0037628A" w:rsidP="0037628A">
      <w:pPr>
        <w:rPr>
          <w:lang w:val="en-US"/>
        </w:rPr>
      </w:pPr>
    </w:p>
    <w:p w14:paraId="4765B7D9" w14:textId="77777777" w:rsidR="0037628A" w:rsidRDefault="0037628A" w:rsidP="0037628A">
      <w:pPr>
        <w:pStyle w:val="Title"/>
        <w:jc w:val="right"/>
        <w:rPr>
          <w:rFonts w:ascii="Times New Roman" w:hAnsi="Times New Roman"/>
          <w:lang w:val="en-US"/>
        </w:rPr>
      </w:pPr>
    </w:p>
    <w:p w14:paraId="4765B7DA" w14:textId="77777777" w:rsidR="0037628A" w:rsidRDefault="0037628A" w:rsidP="0037628A">
      <w:pPr>
        <w:pStyle w:val="Title"/>
        <w:jc w:val="right"/>
        <w:rPr>
          <w:rFonts w:ascii="Times New Roman" w:hAnsi="Times New Roman"/>
          <w:lang w:val="en-US"/>
        </w:rPr>
      </w:pPr>
    </w:p>
    <w:p w14:paraId="4765B7DB" w14:textId="77777777" w:rsidR="0037628A" w:rsidRDefault="0037628A" w:rsidP="0037628A">
      <w:pPr>
        <w:pStyle w:val="Title"/>
        <w:jc w:val="right"/>
        <w:rPr>
          <w:rFonts w:ascii="Times New Roman" w:hAnsi="Times New Roman"/>
          <w:lang w:val="en-US"/>
        </w:rPr>
      </w:pPr>
    </w:p>
    <w:p w14:paraId="4765B7DC" w14:textId="77777777" w:rsidR="0037628A" w:rsidRDefault="009D26AD" w:rsidP="009D26AD">
      <w:pPr>
        <w:pStyle w:val="Title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Analysis document of</w:t>
      </w:r>
      <w:r>
        <w:rPr>
          <w:rFonts w:ascii="Times New Roman" w:hAnsi="Times New Roman"/>
          <w:lang w:val="en-US"/>
        </w:rPr>
        <w:br/>
      </w:r>
      <w:r w:rsidR="00622B6A" w:rsidRPr="00622B6A">
        <w:rPr>
          <w:rFonts w:ascii="Times New Roman" w:hAnsi="Times New Roman"/>
          <w:lang w:val="en-US"/>
        </w:rPr>
        <w:t>Private Clinic System</w:t>
      </w:r>
    </w:p>
    <w:p w14:paraId="4765B7DD" w14:textId="77777777" w:rsidR="0037628A" w:rsidRDefault="0037628A" w:rsidP="0037628A">
      <w:pPr>
        <w:rPr>
          <w:lang w:val="en-US"/>
        </w:rPr>
      </w:pPr>
    </w:p>
    <w:p w14:paraId="4765B7DE" w14:textId="77777777" w:rsidR="0037628A" w:rsidRPr="00622B6A" w:rsidRDefault="00622B6A" w:rsidP="0037628A">
      <w:pPr>
        <w:jc w:val="right"/>
        <w:rPr>
          <w:sz w:val="34"/>
          <w:szCs w:val="30"/>
        </w:rPr>
      </w:pPr>
      <w:r>
        <w:rPr>
          <w:sz w:val="34"/>
          <w:szCs w:val="30"/>
          <w:lang w:val="en-US"/>
        </w:rPr>
        <w:t>Version</w:t>
      </w:r>
      <w:r>
        <w:rPr>
          <w:sz w:val="34"/>
          <w:szCs w:val="30"/>
        </w:rPr>
        <w:t xml:space="preserve"> </w:t>
      </w:r>
      <w:r>
        <w:rPr>
          <w:sz w:val="34"/>
          <w:szCs w:val="30"/>
          <w:lang w:val="en-US"/>
        </w:rPr>
        <w:t>1</w:t>
      </w:r>
      <w:r>
        <w:rPr>
          <w:sz w:val="34"/>
          <w:szCs w:val="30"/>
        </w:rPr>
        <w:t>.1</w:t>
      </w:r>
    </w:p>
    <w:p w14:paraId="4765B7DF" w14:textId="77777777" w:rsidR="0037628A" w:rsidRDefault="0037628A" w:rsidP="0037628A">
      <w:pPr>
        <w:pStyle w:val="Title"/>
        <w:jc w:val="both"/>
        <w:rPr>
          <w:rFonts w:ascii="Times New Roman" w:hAnsi="Times New Roman"/>
          <w:lang w:val="en-US"/>
        </w:rPr>
      </w:pPr>
    </w:p>
    <w:p w14:paraId="4765B7E0" w14:textId="77777777" w:rsidR="0037628A" w:rsidRDefault="0037628A" w:rsidP="0037628A">
      <w:pPr>
        <w:rPr>
          <w:lang w:val="en-US"/>
        </w:rPr>
      </w:pPr>
    </w:p>
    <w:p w14:paraId="4765B7E1" w14:textId="77777777" w:rsidR="0037628A" w:rsidRDefault="0037628A" w:rsidP="0037628A">
      <w:pPr>
        <w:rPr>
          <w:lang w:val="en-US"/>
        </w:rPr>
      </w:pPr>
    </w:p>
    <w:p w14:paraId="4765B7E2" w14:textId="77777777" w:rsidR="0037628A" w:rsidRDefault="0037628A" w:rsidP="0037628A">
      <w:pPr>
        <w:rPr>
          <w:lang w:val="en-US"/>
        </w:rPr>
      </w:pPr>
    </w:p>
    <w:p w14:paraId="4765B7E3" w14:textId="77777777" w:rsidR="0037628A" w:rsidRDefault="0037628A" w:rsidP="0037628A">
      <w:pPr>
        <w:rPr>
          <w:lang w:val="en-US"/>
        </w:rPr>
      </w:pPr>
    </w:p>
    <w:p w14:paraId="4765B7E4" w14:textId="77777777" w:rsidR="0037628A" w:rsidRDefault="0037628A" w:rsidP="0037628A">
      <w:pPr>
        <w:rPr>
          <w:lang w:val="en-US"/>
        </w:rPr>
      </w:pPr>
    </w:p>
    <w:p w14:paraId="4765B7E5" w14:textId="77777777" w:rsidR="0037628A" w:rsidRDefault="0037628A" w:rsidP="0037628A">
      <w:pPr>
        <w:rPr>
          <w:lang w:val="en-US"/>
        </w:rPr>
      </w:pPr>
    </w:p>
    <w:p w14:paraId="4765B7E6" w14:textId="77777777" w:rsidR="009D26AD" w:rsidRDefault="009D26AD" w:rsidP="009D26AD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 Students:</w:t>
      </w:r>
    </w:p>
    <w:p w14:paraId="4765B7E7" w14:textId="77777777" w:rsidR="00622B6A" w:rsidRPr="00622B6A" w:rsidRDefault="00622B6A" w:rsidP="00622B6A">
      <w:pPr>
        <w:jc w:val="center"/>
        <w:rPr>
          <w:sz w:val="30"/>
          <w:szCs w:val="30"/>
          <w:lang w:val="en-US"/>
        </w:rPr>
      </w:pPr>
      <w:r w:rsidRPr="00622B6A">
        <w:rPr>
          <w:sz w:val="30"/>
          <w:szCs w:val="30"/>
          <w:lang w:val="en-US"/>
        </w:rPr>
        <w:t>23521476 – Đặng Phú Thiện</w:t>
      </w:r>
    </w:p>
    <w:p w14:paraId="4765B7E8" w14:textId="77777777" w:rsidR="00622B6A" w:rsidRPr="00622B6A" w:rsidRDefault="00622B6A" w:rsidP="00622B6A">
      <w:pPr>
        <w:jc w:val="center"/>
        <w:rPr>
          <w:sz w:val="30"/>
          <w:szCs w:val="30"/>
          <w:lang w:val="en-US"/>
        </w:rPr>
      </w:pPr>
      <w:r w:rsidRPr="00622B6A">
        <w:rPr>
          <w:sz w:val="30"/>
          <w:szCs w:val="30"/>
          <w:lang w:val="en-US"/>
        </w:rPr>
        <w:t>23520952 – Phan Lê Minh</w:t>
      </w:r>
    </w:p>
    <w:p w14:paraId="4765B7E9" w14:textId="77777777" w:rsidR="00622B6A" w:rsidRPr="00622B6A" w:rsidRDefault="00622B6A" w:rsidP="00622B6A">
      <w:pPr>
        <w:jc w:val="center"/>
        <w:rPr>
          <w:sz w:val="30"/>
          <w:szCs w:val="30"/>
          <w:lang w:val="en-US"/>
        </w:rPr>
      </w:pPr>
      <w:r w:rsidRPr="00622B6A">
        <w:rPr>
          <w:sz w:val="30"/>
          <w:szCs w:val="30"/>
          <w:lang w:val="en-US"/>
        </w:rPr>
        <w:t>23520658 – Bùi Thị Phương Huyền</w:t>
      </w:r>
    </w:p>
    <w:p w14:paraId="4765B7EA" w14:textId="77777777" w:rsidR="009D26AD" w:rsidRPr="00622B6A" w:rsidRDefault="00622B6A" w:rsidP="00622B6A">
      <w:pPr>
        <w:jc w:val="center"/>
        <w:rPr>
          <w:sz w:val="30"/>
          <w:szCs w:val="30"/>
          <w:lang w:val="en-US"/>
        </w:rPr>
      </w:pPr>
      <w:r w:rsidRPr="00622B6A">
        <w:rPr>
          <w:sz w:val="30"/>
          <w:szCs w:val="30"/>
          <w:lang w:val="en-US"/>
        </w:rPr>
        <w:t>22520128 – Đặng Lê Bình</w:t>
      </w:r>
    </w:p>
    <w:p w14:paraId="4765B7EB" w14:textId="77777777" w:rsidR="0037628A" w:rsidRPr="00622B6A" w:rsidRDefault="0037628A" w:rsidP="009D26AD">
      <w:pPr>
        <w:jc w:val="center"/>
        <w:rPr>
          <w:sz w:val="30"/>
          <w:szCs w:val="30"/>
        </w:rPr>
        <w:sectPr w:rsidR="0037628A" w:rsidRPr="00622B6A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4765B7EC" w14:textId="77777777" w:rsidR="009D26AD" w:rsidRDefault="009D26AD" w:rsidP="009D26AD">
      <w:pPr>
        <w:jc w:val="center"/>
        <w:rPr>
          <w:rFonts w:eastAsia="SimSun"/>
          <w:b/>
          <w:sz w:val="36"/>
          <w:lang w:val="en-US"/>
        </w:rPr>
      </w:pPr>
      <w:r>
        <w:rPr>
          <w:rFonts w:eastAsia="SimSun"/>
          <w:b/>
          <w:sz w:val="36"/>
          <w:lang w:val="en-US"/>
        </w:rPr>
        <w:t>Document change record sheet</w:t>
      </w:r>
    </w:p>
    <w:p w14:paraId="4765B7ED" w14:textId="77777777" w:rsidR="009D26AD" w:rsidRDefault="009D26AD" w:rsidP="009D26AD">
      <w:pPr>
        <w:jc w:val="center"/>
        <w:rPr>
          <w:rFonts w:eastAsia="SimSun"/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1363"/>
        <w:gridCol w:w="3744"/>
        <w:gridCol w:w="2304"/>
      </w:tblGrid>
      <w:tr w:rsidR="009D26AD" w14:paraId="4765B7F2" w14:textId="77777777" w:rsidTr="00865F52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EE" w14:textId="77777777" w:rsidR="009D26AD" w:rsidRDefault="009D26AD" w:rsidP="00865F52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Date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EF" w14:textId="77777777" w:rsidR="009D26AD" w:rsidRDefault="009D26AD" w:rsidP="00865F52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Version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0" w14:textId="77777777" w:rsidR="009D26AD" w:rsidRDefault="009D26AD" w:rsidP="00865F52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Description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1" w14:textId="77777777" w:rsidR="009D26AD" w:rsidRDefault="009D26AD" w:rsidP="00865F52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Authors</w:t>
            </w:r>
          </w:p>
        </w:tc>
      </w:tr>
      <w:tr w:rsidR="009D26AD" w14:paraId="4765B7F7" w14:textId="77777777" w:rsidTr="00865F52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3" w14:textId="77777777" w:rsidR="009D26AD" w:rsidRPr="00622B6A" w:rsidRDefault="00622B6A" w:rsidP="00865F52">
            <w:pPr>
              <w:keepLines/>
              <w:spacing w:after="120"/>
              <w:jc w:val="center"/>
              <w:rPr>
                <w:rFonts w:eastAsia="SimSun"/>
              </w:rPr>
            </w:pPr>
            <w:r>
              <w:rPr>
                <w:rFonts w:eastAsia="SimSun"/>
                <w:lang w:val="en-US"/>
              </w:rPr>
              <w:t>17</w:t>
            </w:r>
            <w:r>
              <w:rPr>
                <w:rFonts w:eastAsia="SimSun"/>
              </w:rPr>
              <w:t>/10/2005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4" w14:textId="77777777" w:rsidR="009D26AD" w:rsidRPr="00622B6A" w:rsidRDefault="00622B6A" w:rsidP="00865F52">
            <w:pPr>
              <w:keepLines/>
              <w:spacing w:after="120"/>
              <w:jc w:val="center"/>
              <w:rPr>
                <w:rFonts w:eastAsia="SimSun"/>
              </w:rPr>
            </w:pPr>
            <w:r>
              <w:rPr>
                <w:rFonts w:eastAsia="SimSun"/>
                <w:lang w:val="en-US"/>
              </w:rPr>
              <w:t>1</w:t>
            </w:r>
            <w:r>
              <w:rPr>
                <w:rFonts w:eastAsia="SimSun"/>
              </w:rPr>
              <w:t>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5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  <w:r w:rsidRPr="00622B6A">
              <w:rPr>
                <w:rFonts w:eastAsia="SimSun"/>
                <w:lang w:val="en-US"/>
              </w:rPr>
              <w:t>……………………………………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6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  <w:r w:rsidRPr="00622B6A">
              <w:rPr>
                <w:rFonts w:eastAsia="SimSun"/>
                <w:lang w:val="en-US"/>
              </w:rPr>
              <w:t>……………………..</w:t>
            </w:r>
          </w:p>
        </w:tc>
      </w:tr>
      <w:tr w:rsidR="009D26AD" w14:paraId="4765B7FC" w14:textId="77777777" w:rsidTr="00865F52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8" w14:textId="77777777" w:rsidR="009D26AD" w:rsidRPr="00622B6A" w:rsidRDefault="009D26AD" w:rsidP="00865F52">
            <w:pPr>
              <w:keepLines/>
              <w:spacing w:after="12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9" w14:textId="77777777" w:rsidR="009D26AD" w:rsidRPr="00622B6A" w:rsidRDefault="009D26AD" w:rsidP="00865F52">
            <w:pPr>
              <w:keepLines/>
              <w:spacing w:after="12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A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B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  <w:tr w:rsidR="009D26AD" w14:paraId="4765B801" w14:textId="77777777" w:rsidTr="00865F52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D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E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7FF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800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  <w:tr w:rsidR="009D26AD" w14:paraId="4765B806" w14:textId="77777777" w:rsidTr="00865F52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802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803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804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B805" w14:textId="77777777" w:rsidR="009D26AD" w:rsidRPr="00622B6A" w:rsidRDefault="009D26AD" w:rsidP="00865F52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</w:tbl>
    <w:p w14:paraId="4765B807" w14:textId="77777777" w:rsidR="007A1DE8" w:rsidRDefault="007A1DE8">
      <w:pPr>
        <w:pStyle w:val="Title"/>
        <w:jc w:val="both"/>
        <w:rPr>
          <w:rFonts w:ascii="Times New Roman" w:hAnsi="Times New Roman"/>
          <w:lang w:val="en-US"/>
        </w:rPr>
      </w:pPr>
    </w:p>
    <w:p w14:paraId="4765B808" w14:textId="77777777" w:rsidR="009D26AD" w:rsidRDefault="007A1DE8" w:rsidP="009D26AD">
      <w:pPr>
        <w:pStyle w:val="Title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br w:type="page"/>
      </w:r>
      <w:r w:rsidR="009D26AD">
        <w:rPr>
          <w:rFonts w:ascii="Times New Roman" w:hAnsi="Times New Roman"/>
          <w:lang w:val="en-US"/>
        </w:rPr>
        <w:t>Table of contents</w:t>
      </w:r>
    </w:p>
    <w:p w14:paraId="4765B809" w14:textId="77777777" w:rsidR="005E2817" w:rsidRDefault="005E2817" w:rsidP="005E2817">
      <w:pPr>
        <w:pStyle w:val="Title"/>
        <w:rPr>
          <w:rFonts w:ascii="Times New Roman" w:hAnsi="Times New Roman"/>
          <w:lang w:val="en-US"/>
        </w:rPr>
      </w:pPr>
    </w:p>
    <w:p w14:paraId="773BF21D" w14:textId="4D6E93C5" w:rsidR="00F37C56" w:rsidRDefault="005E281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  <w:hyperlink w:anchor="_Toc211979864" w:history="1">
        <w:r w:rsidR="00F37C56" w:rsidRPr="001D6DF0">
          <w:rPr>
            <w:rStyle w:val="Hyperlink"/>
            <w:noProof/>
          </w:rPr>
          <w:t>1.</w:t>
        </w:r>
        <w:r w:rsidR="00F37C56"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="00F37C56" w:rsidRPr="001D6DF0">
          <w:rPr>
            <w:rStyle w:val="Hyperlink"/>
            <w:noProof/>
            <w:lang w:val="en-US"/>
          </w:rPr>
          <w:t>Class diagram</w:t>
        </w:r>
        <w:r w:rsidR="00F37C56" w:rsidRPr="001D6DF0">
          <w:rPr>
            <w:rStyle w:val="Hyperlink"/>
            <w:noProof/>
          </w:rPr>
          <w:t xml:space="preserve"> </w:t>
        </w:r>
        <w:r w:rsidR="00F37C56" w:rsidRPr="001D6DF0">
          <w:rPr>
            <w:rStyle w:val="Hyperlink"/>
            <w:noProof/>
            <w:lang w:val="en-US"/>
          </w:rPr>
          <w:t>(Analysis level)</w:t>
        </w:r>
        <w:r w:rsidR="00F37C56">
          <w:rPr>
            <w:noProof/>
            <w:webHidden/>
          </w:rPr>
          <w:tab/>
        </w:r>
        <w:r w:rsidR="00F37C56">
          <w:rPr>
            <w:noProof/>
            <w:webHidden/>
          </w:rPr>
          <w:fldChar w:fldCharType="begin"/>
        </w:r>
        <w:r w:rsidR="00F37C56">
          <w:rPr>
            <w:noProof/>
            <w:webHidden/>
          </w:rPr>
          <w:instrText xml:space="preserve"> PAGEREF _Toc211979864 \h </w:instrText>
        </w:r>
        <w:r w:rsidR="00F37C56">
          <w:rPr>
            <w:noProof/>
            <w:webHidden/>
          </w:rPr>
        </w:r>
        <w:r w:rsidR="00F37C56">
          <w:rPr>
            <w:noProof/>
            <w:webHidden/>
          </w:rPr>
          <w:fldChar w:fldCharType="separate"/>
        </w:r>
        <w:r w:rsidR="00F37C56">
          <w:rPr>
            <w:noProof/>
            <w:webHidden/>
          </w:rPr>
          <w:t>3</w:t>
        </w:r>
        <w:r w:rsidR="00F37C56">
          <w:rPr>
            <w:noProof/>
            <w:webHidden/>
          </w:rPr>
          <w:fldChar w:fldCharType="end"/>
        </w:r>
      </w:hyperlink>
    </w:p>
    <w:p w14:paraId="51C43939" w14:textId="61FB7289" w:rsidR="00F37C56" w:rsidRDefault="00F37C5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11979865" w:history="1">
        <w:r w:rsidRPr="001D6DF0">
          <w:rPr>
            <w:rStyle w:val="Hyperlink"/>
            <w:noProof/>
            <w:lang w:val="en-US"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1D6DF0">
          <w:rPr>
            <w:rStyle w:val="Hyperlink"/>
            <w:noProof/>
            <w:lang w:val="en-US"/>
          </w:rPr>
          <w:t>List of related entity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D40EC1" w14:textId="0A29F262" w:rsidR="00F37C56" w:rsidRDefault="00F37C5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11979866" w:history="1">
        <w:r w:rsidRPr="001D6DF0">
          <w:rPr>
            <w:rStyle w:val="Hyperlink"/>
            <w:noProof/>
            <w:lang w:val="en-US"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1D6DF0">
          <w:rPr>
            <w:rStyle w:val="Hyperlink"/>
            <w:noProof/>
            <w:lang w:val="en-US"/>
          </w:rPr>
          <w:t>Conceptual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46F428" w14:textId="046D9407" w:rsidR="00F37C56" w:rsidRDefault="00F37C5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11979867" w:history="1">
        <w:r w:rsidRPr="001D6DF0">
          <w:rPr>
            <w:rStyle w:val="Hyperlink"/>
            <w:noProof/>
            <w:lang w:val="en-US"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1D6DF0">
          <w:rPr>
            <w:rStyle w:val="Hyperlink"/>
            <w:noProof/>
            <w:lang w:val="en-US"/>
          </w:rPr>
          <w:t>Class diagram</w:t>
        </w:r>
        <w:r w:rsidRPr="001D6DF0">
          <w:rPr>
            <w:rStyle w:val="Hyperlink"/>
            <w:noProof/>
          </w:rPr>
          <w:t xml:space="preserve"> (</w:t>
        </w:r>
        <w:r w:rsidRPr="001D6DF0">
          <w:rPr>
            <w:rStyle w:val="Hyperlink"/>
            <w:noProof/>
            <w:lang w:val="en-US"/>
          </w:rPr>
          <w:t>Analysis level</w:t>
        </w:r>
        <w:r w:rsidRPr="001D6DF0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1167B0" w14:textId="47F5ED2D" w:rsidR="00F37C56" w:rsidRDefault="00F37C5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11979868" w:history="1">
        <w:r w:rsidRPr="001D6DF0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1D6DF0">
          <w:rPr>
            <w:rStyle w:val="Hyperlink"/>
            <w:noProof/>
            <w:lang w:val="en-US"/>
          </w:rPr>
          <w:t>List of classes and relationships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C3BDE0" w14:textId="3BA75D8F" w:rsidR="00F37C56" w:rsidRDefault="00F37C5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11979869" w:history="1">
        <w:r w:rsidRPr="001D6DF0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1D6DF0">
          <w:rPr>
            <w:rStyle w:val="Hyperlink"/>
            <w:noProof/>
            <w:lang w:val="en-US"/>
          </w:rPr>
          <w:t>Details of the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582CCA" w14:textId="57259C73" w:rsidR="00F37C56" w:rsidRDefault="00F37C5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11979870" w:history="1">
        <w:r w:rsidRPr="001D6DF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1D6DF0">
          <w:rPr>
            <w:rStyle w:val="Hyperlink"/>
            <w:noProof/>
          </w:rPr>
          <w:t>State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BB294F" w14:textId="01EC102D" w:rsidR="00F37C56" w:rsidRDefault="00F37C5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11979871" w:history="1">
        <w:r w:rsidRPr="001D6DF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1D6DF0">
          <w:rPr>
            <w:rStyle w:val="Hyperlink"/>
            <w:noProof/>
            <w:lang w:val="en-US"/>
          </w:rPr>
          <w:t>Dynamic</w:t>
        </w:r>
        <w:r w:rsidRPr="001D6DF0">
          <w:rPr>
            <w:rStyle w:val="Hyperlink"/>
            <w:noProof/>
          </w:rPr>
          <w:t xml:space="preserve"> model </w:t>
        </w:r>
        <w:r w:rsidRPr="001D6DF0">
          <w:rPr>
            <w:rStyle w:val="Hyperlink"/>
            <w:noProof/>
            <w:lang w:val="en-US"/>
          </w:rPr>
          <w:t>(dynamic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765B812" w14:textId="702C9323" w:rsidR="005E2817" w:rsidRDefault="005E2817" w:rsidP="005E2817">
      <w:pPr>
        <w:pStyle w:val="BodyText"/>
        <w:rPr>
          <w:lang w:val="en-US"/>
        </w:rPr>
      </w:pPr>
      <w:r>
        <w:rPr>
          <w:lang w:val="en-US"/>
        </w:rPr>
        <w:fldChar w:fldCharType="end"/>
      </w:r>
      <w:r w:rsidR="00D65C08">
        <w:rPr>
          <w:lang w:val="en-US"/>
        </w:rPr>
        <w:t xml:space="preserve"> </w:t>
      </w:r>
    </w:p>
    <w:p w14:paraId="4765B813" w14:textId="77777777" w:rsidR="00FD06E2" w:rsidRDefault="005E2817" w:rsidP="00FD06E2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0" w:name="_Toc167699049"/>
      <w:bookmarkStart w:id="1" w:name="_Toc211979864"/>
      <w:r w:rsidR="009D26AD">
        <w:rPr>
          <w:rFonts w:ascii="Times New Roman" w:hAnsi="Times New Roman"/>
          <w:lang w:val="en-US"/>
        </w:rPr>
        <w:t>Class diagram</w:t>
      </w:r>
      <w:r w:rsidR="00FD06E2">
        <w:rPr>
          <w:rFonts w:ascii="Times New Roman" w:hAnsi="Times New Roman"/>
        </w:rPr>
        <w:t xml:space="preserve"> </w:t>
      </w:r>
      <w:r w:rsidR="00FD06E2">
        <w:rPr>
          <w:rFonts w:ascii="Times New Roman" w:hAnsi="Times New Roman"/>
          <w:lang w:val="en-US"/>
        </w:rPr>
        <w:t>(</w:t>
      </w:r>
      <w:bookmarkEnd w:id="0"/>
      <w:r w:rsidR="00622B6A">
        <w:rPr>
          <w:rFonts w:ascii="Times New Roman" w:hAnsi="Times New Roman"/>
          <w:lang w:val="en-US"/>
        </w:rPr>
        <w:t>Analysis level</w:t>
      </w:r>
      <w:r w:rsidR="00FD06E2">
        <w:rPr>
          <w:rFonts w:ascii="Times New Roman" w:hAnsi="Times New Roman"/>
          <w:lang w:val="en-US"/>
        </w:rPr>
        <w:t>)</w:t>
      </w:r>
      <w:bookmarkEnd w:id="1"/>
    </w:p>
    <w:p w14:paraId="4765B814" w14:textId="77777777" w:rsidR="00827481" w:rsidRDefault="00622B6A" w:rsidP="00827481">
      <w:pPr>
        <w:pStyle w:val="Heading2"/>
        <w:rPr>
          <w:rFonts w:ascii="Times New Roman" w:hAnsi="Times New Roman"/>
          <w:lang w:val="en-US"/>
        </w:rPr>
      </w:pPr>
      <w:bookmarkStart w:id="2" w:name="_Toc211979865"/>
      <w:r w:rsidRPr="00622B6A">
        <w:rPr>
          <w:rFonts w:ascii="Times New Roman" w:hAnsi="Times New Roman"/>
          <w:lang w:val="en-US"/>
        </w:rPr>
        <w:t>List of related entity classes</w:t>
      </w:r>
      <w:bookmarkEnd w:id="2"/>
    </w:p>
    <w:p w14:paraId="46B67F35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Account</w:t>
      </w:r>
    </w:p>
    <w:p w14:paraId="623AF24A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Patient</w:t>
      </w:r>
    </w:p>
    <w:p w14:paraId="0A6DD927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Staff </w:t>
      </w:r>
      <w:r>
        <w:rPr>
          <w:rStyle w:val="Emphasis"/>
        </w:rPr>
        <w:t>(parent)</w:t>
      </w:r>
    </w:p>
    <w:p w14:paraId="33305F99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Doctor </w:t>
      </w:r>
      <w:r>
        <w:rPr>
          <w:rStyle w:val="Emphasis"/>
        </w:rPr>
        <w:t>(inherits Staff)</w:t>
      </w:r>
    </w:p>
    <w:p w14:paraId="61D02D6C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Receptionist </w:t>
      </w:r>
      <w:r>
        <w:rPr>
          <w:rStyle w:val="Emphasis"/>
        </w:rPr>
        <w:t>(inherits Staff)</w:t>
      </w:r>
    </w:p>
    <w:p w14:paraId="0A6B74F5" w14:textId="77777777" w:rsidR="00870A36" w:rsidRDefault="00870A36" w:rsidP="00870A36">
      <w:pPr>
        <w:pStyle w:val="NormalWeb"/>
        <w:rPr>
          <w:rStyle w:val="Emphasis"/>
        </w:rPr>
      </w:pPr>
      <w:r>
        <w:rPr>
          <w:rFonts w:hAnsi="Symbol"/>
        </w:rPr>
        <w:t></w:t>
      </w:r>
      <w:r>
        <w:t xml:space="preserve">  Warehouse Staff </w:t>
      </w:r>
      <w:r>
        <w:rPr>
          <w:rStyle w:val="Emphasis"/>
        </w:rPr>
        <w:t>(inherits Staff)</w:t>
      </w:r>
    </w:p>
    <w:p w14:paraId="5772A3FC" w14:textId="77777777" w:rsidR="00870A36" w:rsidRPr="00343938" w:rsidRDefault="00870A36" w:rsidP="00870A36">
      <w:pPr>
        <w:pStyle w:val="NormalWeb"/>
        <w:rPr>
          <w:i/>
          <w:iCs/>
        </w:rPr>
      </w:pPr>
      <w:r>
        <w:rPr>
          <w:rFonts w:hAnsi="Symbol"/>
        </w:rPr>
        <w:t></w:t>
      </w:r>
      <w:r>
        <w:t xml:space="preserve">  Admin </w:t>
      </w:r>
      <w:r>
        <w:rPr>
          <w:i/>
          <w:iCs/>
        </w:rPr>
        <w:t>(inherits Staff)</w:t>
      </w:r>
    </w:p>
    <w:p w14:paraId="6409D13D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Appointment</w:t>
      </w:r>
    </w:p>
    <w:p w14:paraId="67ACF111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Reception</w:t>
      </w:r>
    </w:p>
    <w:p w14:paraId="70A90632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Medical Record</w:t>
      </w:r>
    </w:p>
    <w:p w14:paraId="1F5F9105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Prescription</w:t>
      </w:r>
    </w:p>
    <w:p w14:paraId="304B332D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Medicine</w:t>
      </w:r>
    </w:p>
    <w:p w14:paraId="4FF70E54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Medicine Price</w:t>
      </w:r>
    </w:p>
    <w:p w14:paraId="53ED8335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Prescription Detail</w:t>
      </w:r>
    </w:p>
    <w:p w14:paraId="59CF6829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Medicine Import</w:t>
      </w:r>
    </w:p>
    <w:p w14:paraId="04DBD9EB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Import Detail</w:t>
      </w:r>
    </w:p>
    <w:p w14:paraId="0143CADE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Medicine Inventory</w:t>
      </w:r>
    </w:p>
    <w:p w14:paraId="20CA467F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Service</w:t>
      </w:r>
    </w:p>
    <w:p w14:paraId="0AFF312F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Invoice</w:t>
      </w:r>
    </w:p>
    <w:p w14:paraId="7B0E9C25" w14:textId="77777777" w:rsidR="00870A36" w:rsidRDefault="00870A36" w:rsidP="00870A36">
      <w:pPr>
        <w:pStyle w:val="NormalWeb"/>
      </w:pPr>
      <w:r w:rsidRPr="00736300">
        <w:rPr>
          <w:rFonts w:hAnsi="Symbol"/>
          <w:b/>
          <w:bCs/>
        </w:rPr>
        <w:t></w:t>
      </w:r>
      <w:r w:rsidRPr="00736300">
        <w:rPr>
          <w:b/>
          <w:bCs/>
        </w:rPr>
        <w:t xml:space="preserve">  </w:t>
      </w:r>
      <w:r w:rsidRPr="00736300">
        <w:rPr>
          <w:rStyle w:val="Strong"/>
          <w:b w:val="0"/>
          <w:bCs w:val="0"/>
        </w:rPr>
        <w:t>Invoice Medicine Detail</w:t>
      </w:r>
      <w:r>
        <w:t xml:space="preserve"> </w:t>
      </w:r>
      <w:r>
        <w:rPr>
          <w:rStyle w:val="Emphasis"/>
        </w:rPr>
        <w:t>(composition under Invoice)</w:t>
      </w:r>
    </w:p>
    <w:p w14:paraId="7A89253F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736300">
        <w:rPr>
          <w:rStyle w:val="Strong"/>
          <w:b w:val="0"/>
          <w:bCs w:val="0"/>
        </w:rPr>
        <w:t>Invoice Service Detail</w:t>
      </w:r>
      <w:r>
        <w:t xml:space="preserve"> </w:t>
      </w:r>
      <w:r>
        <w:rPr>
          <w:rStyle w:val="Emphasis"/>
        </w:rPr>
        <w:t>(composition under Invoice)</w:t>
      </w:r>
    </w:p>
    <w:p w14:paraId="7A66D666" w14:textId="77777777" w:rsidR="00870A36" w:rsidRDefault="00870A36" w:rsidP="00870A36">
      <w:pPr>
        <w:pStyle w:val="NormalWeb"/>
      </w:pPr>
      <w:r>
        <w:rPr>
          <w:rFonts w:hAnsi="Symbol"/>
        </w:rPr>
        <w:t></w:t>
      </w:r>
      <w:r>
        <w:t xml:space="preserve">  Staff Schedule</w:t>
      </w:r>
    </w:p>
    <w:p w14:paraId="4765B81A" w14:textId="3F85E7FC" w:rsidR="00584975" w:rsidRDefault="00584975" w:rsidP="00FD06E2">
      <w:pPr>
        <w:pStyle w:val="Heading2"/>
        <w:rPr>
          <w:rFonts w:ascii="Times New Roman" w:hAnsi="Times New Roman"/>
          <w:lang w:val="en-US"/>
        </w:rPr>
      </w:pPr>
      <w:bookmarkStart w:id="3" w:name="_Toc211979866"/>
      <w:r>
        <w:rPr>
          <w:rFonts w:ascii="Times New Roman" w:hAnsi="Times New Roman"/>
          <w:lang w:val="en-US"/>
        </w:rPr>
        <w:t>Conceptual model</w:t>
      </w:r>
      <w:bookmarkEnd w:id="3"/>
    </w:p>
    <w:p w14:paraId="4765B81C" w14:textId="07936C19" w:rsidR="00584975" w:rsidRDefault="00870A36" w:rsidP="00AC4721">
      <w:pPr>
        <w:jc w:val="center"/>
        <w:rPr>
          <w:i/>
          <w:color w:val="0000FF"/>
          <w:lang w:val="en-US"/>
        </w:rPr>
      </w:pPr>
      <w:r>
        <w:rPr>
          <w:i/>
          <w:noProof/>
          <w:color w:val="0000FF"/>
          <w:lang w:val="en-US"/>
        </w:rPr>
        <w:drawing>
          <wp:inline distT="0" distB="0" distL="0" distR="0" wp14:anchorId="3DA6ADE2" wp14:editId="38FC8A92">
            <wp:extent cx="5334000" cy="8229600"/>
            <wp:effectExtent l="0" t="0" r="0" b="0"/>
            <wp:docPr id="4454060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06064" name="Graphic 445406064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B81D" w14:textId="77777777" w:rsidR="00FD06E2" w:rsidRDefault="009D26AD" w:rsidP="00FD06E2">
      <w:pPr>
        <w:pStyle w:val="Heading2"/>
        <w:rPr>
          <w:rFonts w:ascii="Times New Roman" w:hAnsi="Times New Roman"/>
          <w:lang w:val="en-US"/>
        </w:rPr>
      </w:pPr>
      <w:bookmarkStart w:id="4" w:name="_Toc211979867"/>
      <w:r>
        <w:rPr>
          <w:rFonts w:ascii="Times New Roman" w:hAnsi="Times New Roman"/>
          <w:lang w:val="en-US"/>
        </w:rPr>
        <w:t>Class diagram</w:t>
      </w:r>
      <w:r w:rsidR="00FD06E2">
        <w:rPr>
          <w:rFonts w:ascii="Times New Roman" w:hAnsi="Times New Roman"/>
        </w:rPr>
        <w:t xml:space="preserve"> (</w:t>
      </w:r>
      <w:r w:rsidR="00FD0E14">
        <w:rPr>
          <w:rFonts w:ascii="Times New Roman" w:hAnsi="Times New Roman"/>
          <w:lang w:val="en-US"/>
        </w:rPr>
        <w:t>A</w:t>
      </w:r>
      <w:r>
        <w:rPr>
          <w:rFonts w:ascii="Times New Roman" w:hAnsi="Times New Roman"/>
          <w:lang w:val="en-US"/>
        </w:rPr>
        <w:t>nalysis level</w:t>
      </w:r>
      <w:r w:rsidR="00FD06E2">
        <w:rPr>
          <w:rFonts w:ascii="Times New Roman" w:hAnsi="Times New Roman"/>
        </w:rPr>
        <w:t>)</w:t>
      </w:r>
      <w:bookmarkEnd w:id="4"/>
    </w:p>
    <w:p w14:paraId="4765B823" w14:textId="76846EFB" w:rsidR="00D20F83" w:rsidRDefault="00F94631" w:rsidP="00D20F83">
      <w:pPr>
        <w:spacing w:line="360" w:lineRule="auto"/>
        <w:jc w:val="center"/>
        <w:rPr>
          <w:i/>
          <w:color w:val="0000FF"/>
          <w:lang w:val="en-US"/>
        </w:rPr>
      </w:pPr>
      <w:r>
        <w:rPr>
          <w:i/>
          <w:noProof/>
          <w:color w:val="0000FF"/>
          <w:lang w:val="en-US"/>
        </w:rPr>
        <w:drawing>
          <wp:inline distT="0" distB="0" distL="0" distR="0" wp14:anchorId="51A27EA1" wp14:editId="6FCB0EB7">
            <wp:extent cx="4965700" cy="8229600"/>
            <wp:effectExtent l="0" t="0" r="6350" b="0"/>
            <wp:docPr id="188240830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08309" name="Graphic 1882408309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B824" w14:textId="77777777" w:rsidR="00FD06E2" w:rsidRDefault="00357ED3" w:rsidP="00FD06E2">
      <w:pPr>
        <w:pStyle w:val="Heading2"/>
        <w:rPr>
          <w:rFonts w:ascii="Times New Roman" w:hAnsi="Times New Roman"/>
        </w:rPr>
      </w:pPr>
      <w:bookmarkStart w:id="5" w:name="_Toc211979868"/>
      <w:r w:rsidRPr="00357ED3">
        <w:rPr>
          <w:rFonts w:ascii="Times New Roman" w:hAnsi="Times New Roman"/>
          <w:lang w:val="en-US"/>
        </w:rPr>
        <w:t>List of classes and relationships</w:t>
      </w:r>
      <w:bookmarkEnd w:id="5"/>
    </w:p>
    <w:tbl>
      <w:tblPr>
        <w:tblW w:w="8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0"/>
        <w:gridCol w:w="2429"/>
        <w:gridCol w:w="3227"/>
        <w:gridCol w:w="1610"/>
      </w:tblGrid>
      <w:tr w:rsidR="00FD06E2" w14:paraId="4765B829" w14:textId="77777777" w:rsidTr="00B33ABA">
        <w:tc>
          <w:tcPr>
            <w:tcW w:w="780" w:type="dxa"/>
          </w:tcPr>
          <w:p w14:paraId="4765B825" w14:textId="77777777" w:rsidR="00FD06E2" w:rsidRDefault="00882E8B" w:rsidP="003E28C7">
            <w:pPr>
              <w:pStyle w:val="BodyText"/>
              <w:spacing w:after="0"/>
              <w:rPr>
                <w:lang w:val="en-US"/>
              </w:rPr>
            </w:pPr>
            <w:r>
              <w:rPr>
                <w:lang w:val="en-US"/>
              </w:rPr>
              <w:t>.No</w:t>
            </w:r>
          </w:p>
        </w:tc>
        <w:tc>
          <w:tcPr>
            <w:tcW w:w="2429" w:type="dxa"/>
          </w:tcPr>
          <w:p w14:paraId="4765B826" w14:textId="77777777" w:rsidR="00FD06E2" w:rsidRDefault="00882E8B" w:rsidP="003E28C7">
            <w:pPr>
              <w:pStyle w:val="BodyText"/>
              <w:spacing w:after="0"/>
            </w:pPr>
            <w:r>
              <w:rPr>
                <w:lang w:val="en-US"/>
              </w:rPr>
              <w:t>Class</w:t>
            </w:r>
          </w:p>
        </w:tc>
        <w:tc>
          <w:tcPr>
            <w:tcW w:w="3227" w:type="dxa"/>
          </w:tcPr>
          <w:p w14:paraId="4765B827" w14:textId="77777777" w:rsidR="00FD06E2" w:rsidRDefault="00882E8B" w:rsidP="003E28C7">
            <w:pPr>
              <w:pStyle w:val="BodyText"/>
              <w:spacing w:after="0"/>
              <w:rPr>
                <w:lang w:val="en-US"/>
              </w:rPr>
            </w:pPr>
            <w:r>
              <w:rPr>
                <w:lang w:val="en-US"/>
              </w:rPr>
              <w:t>Type</w:t>
            </w:r>
            <w:r w:rsidR="008F7F43">
              <w:rPr>
                <w:lang w:val="en-US"/>
              </w:rPr>
              <w:br/>
              <w:t>(Entity/ Boudary/ Control)</w:t>
            </w:r>
          </w:p>
        </w:tc>
        <w:tc>
          <w:tcPr>
            <w:tcW w:w="1610" w:type="dxa"/>
          </w:tcPr>
          <w:p w14:paraId="4765B828" w14:textId="77777777" w:rsidR="00FD06E2" w:rsidRDefault="00882E8B" w:rsidP="003E28C7">
            <w:pPr>
              <w:pStyle w:val="BodyText"/>
              <w:spacing w:after="0"/>
              <w:rPr>
                <w:lang w:val="en-US"/>
              </w:rPr>
            </w:pPr>
            <w:r>
              <w:rPr>
                <w:lang w:val="en-US"/>
              </w:rPr>
              <w:t>Note</w:t>
            </w:r>
          </w:p>
        </w:tc>
      </w:tr>
      <w:tr w:rsidR="00613C0C" w14:paraId="4765B82E" w14:textId="77777777" w:rsidTr="00B33ABA">
        <w:tc>
          <w:tcPr>
            <w:tcW w:w="780" w:type="dxa"/>
          </w:tcPr>
          <w:p w14:paraId="4765B82A" w14:textId="7F54FE15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429" w:type="dxa"/>
          </w:tcPr>
          <w:p w14:paraId="4765B82B" w14:textId="7F79ABA4" w:rsidR="00613C0C" w:rsidRDefault="00613C0C" w:rsidP="00613C0C">
            <w:r w:rsidRPr="00377A80">
              <w:t>Account</w:t>
            </w:r>
          </w:p>
        </w:tc>
        <w:tc>
          <w:tcPr>
            <w:tcW w:w="3227" w:type="dxa"/>
          </w:tcPr>
          <w:p w14:paraId="4765B82C" w14:textId="6F499A32" w:rsidR="00613C0C" w:rsidRPr="005F1100" w:rsidRDefault="00613C0C" w:rsidP="00613C0C">
            <w:pPr>
              <w:rPr>
                <w:lang w:val="en-US"/>
              </w:rPr>
            </w:pPr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4765B82D" w14:textId="003508D7" w:rsidR="00613C0C" w:rsidRDefault="00613C0C" w:rsidP="00613C0C">
            <w:r w:rsidRPr="00EF16BB">
              <w:rPr>
                <w:lang w:val="en-US"/>
              </w:rPr>
              <w:t>Manages login credentials and permissions for staff.</w:t>
            </w:r>
          </w:p>
        </w:tc>
      </w:tr>
      <w:tr w:rsidR="00613C0C" w14:paraId="4765B833" w14:textId="77777777" w:rsidTr="00B33ABA">
        <w:tc>
          <w:tcPr>
            <w:tcW w:w="780" w:type="dxa"/>
          </w:tcPr>
          <w:p w14:paraId="4765B82F" w14:textId="377B8EC7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2429" w:type="dxa"/>
          </w:tcPr>
          <w:p w14:paraId="4765B830" w14:textId="46095FF0" w:rsidR="00613C0C" w:rsidRDefault="00613C0C" w:rsidP="00613C0C">
            <w:r w:rsidRPr="00377A80">
              <w:t xml:space="preserve">Staff </w:t>
            </w:r>
            <w:r w:rsidRPr="00377A80">
              <w:rPr>
                <w:rStyle w:val="Emphasis"/>
              </w:rPr>
              <w:t>(abstract)</w:t>
            </w:r>
          </w:p>
        </w:tc>
        <w:tc>
          <w:tcPr>
            <w:tcW w:w="3227" w:type="dxa"/>
          </w:tcPr>
          <w:p w14:paraId="4765B831" w14:textId="1F0DF009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4765B832" w14:textId="0DA0D263" w:rsidR="00613C0C" w:rsidRDefault="00613C0C" w:rsidP="00613C0C">
            <w:r w:rsidRPr="00EF16BB">
              <w:rPr>
                <w:lang w:val="en-US"/>
              </w:rPr>
              <w:t>Abstract parent class for different types of staff.</w:t>
            </w:r>
          </w:p>
        </w:tc>
      </w:tr>
      <w:tr w:rsidR="00613C0C" w14:paraId="4765B838" w14:textId="77777777" w:rsidTr="00B33ABA">
        <w:tc>
          <w:tcPr>
            <w:tcW w:w="780" w:type="dxa"/>
          </w:tcPr>
          <w:p w14:paraId="4765B834" w14:textId="1A212F54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2429" w:type="dxa"/>
          </w:tcPr>
          <w:p w14:paraId="4765B835" w14:textId="570D74CD" w:rsidR="00613C0C" w:rsidRDefault="00613C0C" w:rsidP="00613C0C">
            <w:r w:rsidRPr="00377A80">
              <w:t xml:space="preserve">Doctor </w:t>
            </w:r>
            <w:r w:rsidRPr="00377A80">
              <w:rPr>
                <w:rStyle w:val="Emphasis"/>
              </w:rPr>
              <w:t>(extends Staff)</w:t>
            </w:r>
          </w:p>
        </w:tc>
        <w:tc>
          <w:tcPr>
            <w:tcW w:w="3227" w:type="dxa"/>
          </w:tcPr>
          <w:p w14:paraId="4765B836" w14:textId="74BE4A14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4765B837" w14:textId="6DB3CEDE" w:rsidR="00613C0C" w:rsidRDefault="00613C0C" w:rsidP="00613C0C">
            <w:r w:rsidRPr="00EF16BB">
              <w:rPr>
                <w:lang w:val="en-US"/>
              </w:rPr>
              <w:t>Inherits from Staff, directly examines patients and creates prescriptions.</w:t>
            </w:r>
          </w:p>
        </w:tc>
      </w:tr>
      <w:tr w:rsidR="00613C0C" w14:paraId="59D4E333" w14:textId="77777777" w:rsidTr="00B33ABA">
        <w:tc>
          <w:tcPr>
            <w:tcW w:w="780" w:type="dxa"/>
          </w:tcPr>
          <w:p w14:paraId="14B0DE13" w14:textId="0621647D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2429" w:type="dxa"/>
          </w:tcPr>
          <w:p w14:paraId="6044457C" w14:textId="130E0E41" w:rsidR="00613C0C" w:rsidRDefault="00613C0C" w:rsidP="00613C0C">
            <w:r w:rsidRPr="00377A80">
              <w:t xml:space="preserve">Receptionist </w:t>
            </w:r>
            <w:r w:rsidRPr="00377A80">
              <w:rPr>
                <w:rStyle w:val="Emphasis"/>
              </w:rPr>
              <w:t>(extends Staff)</w:t>
            </w:r>
          </w:p>
        </w:tc>
        <w:tc>
          <w:tcPr>
            <w:tcW w:w="3227" w:type="dxa"/>
          </w:tcPr>
          <w:p w14:paraId="362A83EF" w14:textId="432CE60A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18143228" w14:textId="26141DFB" w:rsidR="00613C0C" w:rsidRDefault="00613C0C" w:rsidP="00613C0C">
            <w:r w:rsidRPr="00EF16BB">
              <w:rPr>
                <w:lang w:val="en-US"/>
              </w:rPr>
              <w:t>Inherits from Staff, manages reception and appointments.</w:t>
            </w:r>
          </w:p>
        </w:tc>
      </w:tr>
      <w:tr w:rsidR="00613C0C" w14:paraId="0C1AA987" w14:textId="77777777" w:rsidTr="00B33ABA">
        <w:tc>
          <w:tcPr>
            <w:tcW w:w="780" w:type="dxa"/>
          </w:tcPr>
          <w:p w14:paraId="541C343C" w14:textId="4A18C103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2429" w:type="dxa"/>
          </w:tcPr>
          <w:p w14:paraId="590CBA10" w14:textId="48C36601" w:rsidR="00613C0C" w:rsidRDefault="00613C0C" w:rsidP="00613C0C">
            <w:r w:rsidRPr="00377A80">
              <w:t xml:space="preserve">WarehouseStaff </w:t>
            </w:r>
            <w:r w:rsidRPr="00377A80">
              <w:rPr>
                <w:rStyle w:val="Emphasis"/>
              </w:rPr>
              <w:t>(extends Staff)</w:t>
            </w:r>
          </w:p>
        </w:tc>
        <w:tc>
          <w:tcPr>
            <w:tcW w:w="3227" w:type="dxa"/>
          </w:tcPr>
          <w:p w14:paraId="584AD09A" w14:textId="2C81E261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49318726" w14:textId="6CCEF17C" w:rsidR="00613C0C" w:rsidRDefault="00613C0C" w:rsidP="00613C0C">
            <w:r w:rsidRPr="00EF16BB">
              <w:rPr>
                <w:lang w:val="en-US"/>
              </w:rPr>
              <w:t>Inherits from Staff, manages the medicine warehouse.</w:t>
            </w:r>
          </w:p>
        </w:tc>
      </w:tr>
      <w:tr w:rsidR="00613C0C" w14:paraId="4E7E7813" w14:textId="77777777" w:rsidTr="00B33ABA">
        <w:tc>
          <w:tcPr>
            <w:tcW w:w="780" w:type="dxa"/>
          </w:tcPr>
          <w:p w14:paraId="3C8228C1" w14:textId="32B1735F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2429" w:type="dxa"/>
          </w:tcPr>
          <w:p w14:paraId="68625658" w14:textId="484156E8" w:rsidR="00613C0C" w:rsidRDefault="00613C0C" w:rsidP="00613C0C">
            <w:r w:rsidRPr="00377A80">
              <w:t xml:space="preserve">Admin </w:t>
            </w:r>
            <w:r w:rsidRPr="00377A80">
              <w:rPr>
                <w:rStyle w:val="Emphasis"/>
              </w:rPr>
              <w:t>(extends Staff)</w:t>
            </w:r>
          </w:p>
        </w:tc>
        <w:tc>
          <w:tcPr>
            <w:tcW w:w="3227" w:type="dxa"/>
          </w:tcPr>
          <w:p w14:paraId="1F974CD5" w14:textId="0DD6676D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0A6B3936" w14:textId="5A1310F1" w:rsidR="00613C0C" w:rsidRDefault="00613C0C" w:rsidP="00613C0C">
            <w:r w:rsidRPr="00EF16BB">
              <w:rPr>
                <w:lang w:val="en-US"/>
              </w:rPr>
              <w:t>Inherits from Staff, handles system administration and configuration.</w:t>
            </w:r>
          </w:p>
        </w:tc>
      </w:tr>
      <w:tr w:rsidR="00613C0C" w14:paraId="05A347C9" w14:textId="77777777" w:rsidTr="00B33ABA">
        <w:tc>
          <w:tcPr>
            <w:tcW w:w="780" w:type="dxa"/>
          </w:tcPr>
          <w:p w14:paraId="79360A42" w14:textId="5CA3D0D6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2429" w:type="dxa"/>
          </w:tcPr>
          <w:p w14:paraId="293475B2" w14:textId="0EEEEE31" w:rsidR="00613C0C" w:rsidRDefault="00613C0C" w:rsidP="00613C0C">
            <w:r w:rsidRPr="00377A80">
              <w:t>Patient</w:t>
            </w:r>
          </w:p>
        </w:tc>
        <w:tc>
          <w:tcPr>
            <w:tcW w:w="3227" w:type="dxa"/>
          </w:tcPr>
          <w:p w14:paraId="5C9400E8" w14:textId="754A7F4F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34F3BCEB" w14:textId="287DC0CC" w:rsidR="00613C0C" w:rsidRDefault="00613C0C" w:rsidP="00613C0C">
            <w:r w:rsidRPr="00EF16BB">
              <w:rPr>
                <w:lang w:val="en-US"/>
              </w:rPr>
              <w:t>Stores patient information.</w:t>
            </w:r>
          </w:p>
        </w:tc>
      </w:tr>
      <w:tr w:rsidR="00613C0C" w14:paraId="0786E27E" w14:textId="77777777" w:rsidTr="00B33ABA">
        <w:tc>
          <w:tcPr>
            <w:tcW w:w="780" w:type="dxa"/>
          </w:tcPr>
          <w:p w14:paraId="6E32AA33" w14:textId="138F8CF8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2429" w:type="dxa"/>
          </w:tcPr>
          <w:p w14:paraId="28B85293" w14:textId="042A4075" w:rsidR="00613C0C" w:rsidRDefault="00613C0C" w:rsidP="00613C0C">
            <w:r w:rsidRPr="00377A80">
              <w:t>Appointment</w:t>
            </w:r>
          </w:p>
        </w:tc>
        <w:tc>
          <w:tcPr>
            <w:tcW w:w="3227" w:type="dxa"/>
          </w:tcPr>
          <w:p w14:paraId="4244A88B" w14:textId="4602FB2D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5F02BFD9" w14:textId="7B5A2461" w:rsidR="00613C0C" w:rsidRDefault="00613C0C" w:rsidP="00613C0C">
            <w:r w:rsidRPr="00EF16BB">
              <w:rPr>
                <w:lang w:val="en-US"/>
              </w:rPr>
              <w:t>Records an appointment booked by a patient.</w:t>
            </w:r>
          </w:p>
        </w:tc>
      </w:tr>
      <w:tr w:rsidR="00613C0C" w14:paraId="604CB43E" w14:textId="77777777" w:rsidTr="00B33ABA">
        <w:tc>
          <w:tcPr>
            <w:tcW w:w="780" w:type="dxa"/>
          </w:tcPr>
          <w:p w14:paraId="1FF1A79B" w14:textId="051FB6CD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2429" w:type="dxa"/>
          </w:tcPr>
          <w:p w14:paraId="14B7AC45" w14:textId="0C60FBB3" w:rsidR="00613C0C" w:rsidRDefault="00613C0C" w:rsidP="00613C0C">
            <w:r w:rsidRPr="00377A80">
              <w:t>Reception</w:t>
            </w:r>
          </w:p>
        </w:tc>
        <w:tc>
          <w:tcPr>
            <w:tcW w:w="3227" w:type="dxa"/>
          </w:tcPr>
          <w:p w14:paraId="65588711" w14:textId="7B6AC263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10427344" w14:textId="4C328803" w:rsidR="00613C0C" w:rsidRDefault="00613C0C" w:rsidP="00613C0C">
            <w:r w:rsidRPr="00EF16BB">
              <w:rPr>
                <w:lang w:val="en-US"/>
              </w:rPr>
              <w:t>Records the patient check-in event (when they arrive).</w:t>
            </w:r>
          </w:p>
        </w:tc>
      </w:tr>
      <w:tr w:rsidR="00613C0C" w14:paraId="73F97048" w14:textId="77777777" w:rsidTr="00B33ABA">
        <w:tc>
          <w:tcPr>
            <w:tcW w:w="780" w:type="dxa"/>
          </w:tcPr>
          <w:p w14:paraId="2D6F573C" w14:textId="48E56C3D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2429" w:type="dxa"/>
          </w:tcPr>
          <w:p w14:paraId="237254E4" w14:textId="6C12A904" w:rsidR="00613C0C" w:rsidRDefault="00613C0C" w:rsidP="00613C0C">
            <w:r w:rsidRPr="00377A80">
              <w:t>MedicalRecord</w:t>
            </w:r>
          </w:p>
        </w:tc>
        <w:tc>
          <w:tcPr>
            <w:tcW w:w="3227" w:type="dxa"/>
          </w:tcPr>
          <w:p w14:paraId="742F7C3A" w14:textId="49B05663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5CBDAF42" w14:textId="4998AEC9" w:rsidR="00613C0C" w:rsidRDefault="00613C0C" w:rsidP="00613C0C">
            <w:r w:rsidRPr="00EF16BB">
              <w:rPr>
                <w:lang w:val="en-US"/>
              </w:rPr>
              <w:t>Stores the patient's medical records.</w:t>
            </w:r>
          </w:p>
        </w:tc>
      </w:tr>
      <w:tr w:rsidR="00613C0C" w14:paraId="5D6DD8C2" w14:textId="77777777" w:rsidTr="00B33ABA">
        <w:tc>
          <w:tcPr>
            <w:tcW w:w="780" w:type="dxa"/>
          </w:tcPr>
          <w:p w14:paraId="16B44EA0" w14:textId="698D01C9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11</w:t>
            </w:r>
          </w:p>
        </w:tc>
        <w:tc>
          <w:tcPr>
            <w:tcW w:w="2429" w:type="dxa"/>
          </w:tcPr>
          <w:p w14:paraId="1E3907B9" w14:textId="3C4CC495" w:rsidR="00613C0C" w:rsidRDefault="00613C0C" w:rsidP="00613C0C">
            <w:r w:rsidRPr="00377A80">
              <w:t>Prescription</w:t>
            </w:r>
          </w:p>
        </w:tc>
        <w:tc>
          <w:tcPr>
            <w:tcW w:w="3227" w:type="dxa"/>
          </w:tcPr>
          <w:p w14:paraId="0CEA1582" w14:textId="0CEEE8B6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0B47D2C7" w14:textId="01762ABE" w:rsidR="00613C0C" w:rsidRDefault="00613C0C" w:rsidP="00613C0C">
            <w:r w:rsidRPr="00EF16BB">
              <w:rPr>
                <w:lang w:val="en-US"/>
              </w:rPr>
              <w:t>Records a prescription issued by a doctor.</w:t>
            </w:r>
          </w:p>
        </w:tc>
      </w:tr>
      <w:tr w:rsidR="00613C0C" w14:paraId="3BF12F1C" w14:textId="77777777" w:rsidTr="00B33ABA">
        <w:tc>
          <w:tcPr>
            <w:tcW w:w="780" w:type="dxa"/>
          </w:tcPr>
          <w:p w14:paraId="325F89FA" w14:textId="17E672BA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12</w:t>
            </w:r>
          </w:p>
        </w:tc>
        <w:tc>
          <w:tcPr>
            <w:tcW w:w="2429" w:type="dxa"/>
          </w:tcPr>
          <w:p w14:paraId="163D1B48" w14:textId="48657570" w:rsidR="00613C0C" w:rsidRDefault="00613C0C" w:rsidP="00613C0C">
            <w:r w:rsidRPr="00377A80">
              <w:t>PrescriptionDetail</w:t>
            </w:r>
          </w:p>
        </w:tc>
        <w:tc>
          <w:tcPr>
            <w:tcW w:w="3227" w:type="dxa"/>
          </w:tcPr>
          <w:p w14:paraId="414C5C5E" w14:textId="4462524D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2980595E" w14:textId="2D5266B5" w:rsidR="00613C0C" w:rsidRDefault="00613C0C" w:rsidP="00613C0C">
            <w:r w:rsidRPr="00EF16BB">
              <w:rPr>
                <w:lang w:val="en-US"/>
              </w:rPr>
              <w:t>Detail (association class) of a prescription, specifying a medicine.</w:t>
            </w:r>
          </w:p>
        </w:tc>
      </w:tr>
      <w:tr w:rsidR="00613C0C" w14:paraId="24A01B35" w14:textId="77777777" w:rsidTr="00B33ABA">
        <w:tc>
          <w:tcPr>
            <w:tcW w:w="780" w:type="dxa"/>
          </w:tcPr>
          <w:p w14:paraId="57E29DFF" w14:textId="7610207D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13</w:t>
            </w:r>
          </w:p>
        </w:tc>
        <w:tc>
          <w:tcPr>
            <w:tcW w:w="2429" w:type="dxa"/>
          </w:tcPr>
          <w:p w14:paraId="2BD41F79" w14:textId="6E369F76" w:rsidR="00613C0C" w:rsidRDefault="00613C0C" w:rsidP="00613C0C">
            <w:r w:rsidRPr="00377A80">
              <w:t>Medicine</w:t>
            </w:r>
          </w:p>
        </w:tc>
        <w:tc>
          <w:tcPr>
            <w:tcW w:w="3227" w:type="dxa"/>
          </w:tcPr>
          <w:p w14:paraId="03C824A6" w14:textId="0AFC390E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3032B6EB" w14:textId="4D3B039F" w:rsidR="00613C0C" w:rsidRDefault="00613C0C" w:rsidP="00613C0C">
            <w:r w:rsidRPr="00EF16BB">
              <w:rPr>
                <w:lang w:val="en-US"/>
              </w:rPr>
              <w:t>Stores information about a specific medicine.</w:t>
            </w:r>
          </w:p>
        </w:tc>
      </w:tr>
      <w:tr w:rsidR="00613C0C" w14:paraId="32322C07" w14:textId="77777777" w:rsidTr="00B33ABA">
        <w:tc>
          <w:tcPr>
            <w:tcW w:w="780" w:type="dxa"/>
          </w:tcPr>
          <w:p w14:paraId="7F287B74" w14:textId="2593E956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14</w:t>
            </w:r>
          </w:p>
        </w:tc>
        <w:tc>
          <w:tcPr>
            <w:tcW w:w="2429" w:type="dxa"/>
          </w:tcPr>
          <w:p w14:paraId="4F151730" w14:textId="2E279D2C" w:rsidR="00613C0C" w:rsidRDefault="00613C0C" w:rsidP="00613C0C">
            <w:r w:rsidRPr="00377A80">
              <w:t>MedicinePrice</w:t>
            </w:r>
          </w:p>
        </w:tc>
        <w:tc>
          <w:tcPr>
            <w:tcW w:w="3227" w:type="dxa"/>
          </w:tcPr>
          <w:p w14:paraId="772764A0" w14:textId="092582D7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3D4C464F" w14:textId="6C06D63E" w:rsidR="00613C0C" w:rsidRDefault="00613C0C" w:rsidP="00613C0C">
            <w:r w:rsidRPr="00EF16BB">
              <w:rPr>
                <w:lang w:val="en-US"/>
              </w:rPr>
              <w:t>Manages medicine pricing (can be historical or current).</w:t>
            </w:r>
          </w:p>
        </w:tc>
      </w:tr>
      <w:tr w:rsidR="00613C0C" w14:paraId="67D59DBC" w14:textId="77777777" w:rsidTr="00B33ABA">
        <w:tc>
          <w:tcPr>
            <w:tcW w:w="780" w:type="dxa"/>
          </w:tcPr>
          <w:p w14:paraId="63020282" w14:textId="4D825520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15</w:t>
            </w:r>
          </w:p>
        </w:tc>
        <w:tc>
          <w:tcPr>
            <w:tcW w:w="2429" w:type="dxa"/>
          </w:tcPr>
          <w:p w14:paraId="5F272638" w14:textId="6BAC31A8" w:rsidR="00613C0C" w:rsidRDefault="00613C0C" w:rsidP="00613C0C">
            <w:r w:rsidRPr="00377A80">
              <w:t>MedicineImport</w:t>
            </w:r>
          </w:p>
        </w:tc>
        <w:tc>
          <w:tcPr>
            <w:tcW w:w="3227" w:type="dxa"/>
          </w:tcPr>
          <w:p w14:paraId="7BF208E2" w14:textId="7F1920C8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0F4BBE71" w14:textId="5D560B32" w:rsidR="00613C0C" w:rsidRDefault="00613C0C" w:rsidP="00613C0C">
            <w:r w:rsidRPr="00EF16BB">
              <w:rPr>
                <w:lang w:val="en-US"/>
              </w:rPr>
              <w:t>Records a medicine import slip for the warehouse.</w:t>
            </w:r>
          </w:p>
        </w:tc>
      </w:tr>
      <w:tr w:rsidR="00613C0C" w14:paraId="3968C645" w14:textId="77777777" w:rsidTr="00B33ABA">
        <w:tc>
          <w:tcPr>
            <w:tcW w:w="780" w:type="dxa"/>
          </w:tcPr>
          <w:p w14:paraId="244F8C38" w14:textId="0CA2C5D9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16</w:t>
            </w:r>
          </w:p>
        </w:tc>
        <w:tc>
          <w:tcPr>
            <w:tcW w:w="2429" w:type="dxa"/>
          </w:tcPr>
          <w:p w14:paraId="1AC2FF79" w14:textId="35409277" w:rsidR="00613C0C" w:rsidRDefault="00613C0C" w:rsidP="00613C0C">
            <w:r w:rsidRPr="00377A80">
              <w:t>ImportDetail</w:t>
            </w:r>
          </w:p>
        </w:tc>
        <w:tc>
          <w:tcPr>
            <w:tcW w:w="3227" w:type="dxa"/>
          </w:tcPr>
          <w:p w14:paraId="45CF8CDA" w14:textId="020B9F15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465B58C1" w14:textId="48F874F9" w:rsidR="00613C0C" w:rsidRDefault="00613C0C" w:rsidP="00613C0C">
            <w:r w:rsidRPr="00EF16BB">
              <w:rPr>
                <w:lang w:val="en-US"/>
              </w:rPr>
              <w:t>Detail (association class) of an import slip.</w:t>
            </w:r>
          </w:p>
        </w:tc>
      </w:tr>
      <w:tr w:rsidR="00613C0C" w14:paraId="132CFD25" w14:textId="77777777" w:rsidTr="00B33ABA">
        <w:tc>
          <w:tcPr>
            <w:tcW w:w="780" w:type="dxa"/>
          </w:tcPr>
          <w:p w14:paraId="0C25340E" w14:textId="436CC95D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17</w:t>
            </w:r>
          </w:p>
        </w:tc>
        <w:tc>
          <w:tcPr>
            <w:tcW w:w="2429" w:type="dxa"/>
          </w:tcPr>
          <w:p w14:paraId="0A4AB00A" w14:textId="76DDEB53" w:rsidR="00613C0C" w:rsidRDefault="00613C0C" w:rsidP="00613C0C">
            <w:r w:rsidRPr="00377A80">
              <w:t>MedicineInventory</w:t>
            </w:r>
          </w:p>
        </w:tc>
        <w:tc>
          <w:tcPr>
            <w:tcW w:w="3227" w:type="dxa"/>
          </w:tcPr>
          <w:p w14:paraId="6E5036E3" w14:textId="12E29703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165698B4" w14:textId="7EAC5F4D" w:rsidR="00613C0C" w:rsidRDefault="00613C0C" w:rsidP="00613C0C">
            <w:r w:rsidRPr="00EF16BB">
              <w:rPr>
                <w:lang w:val="en-US"/>
              </w:rPr>
              <w:t>Manages the stock quantity (inventory) of medicine.</w:t>
            </w:r>
          </w:p>
        </w:tc>
      </w:tr>
      <w:tr w:rsidR="00613C0C" w14:paraId="0A7EA110" w14:textId="77777777" w:rsidTr="00B33ABA">
        <w:tc>
          <w:tcPr>
            <w:tcW w:w="780" w:type="dxa"/>
          </w:tcPr>
          <w:p w14:paraId="6E52BC95" w14:textId="238D986E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18</w:t>
            </w:r>
          </w:p>
        </w:tc>
        <w:tc>
          <w:tcPr>
            <w:tcW w:w="2429" w:type="dxa"/>
          </w:tcPr>
          <w:p w14:paraId="771998E9" w14:textId="028ED074" w:rsidR="00613C0C" w:rsidRDefault="00613C0C" w:rsidP="00613C0C">
            <w:r w:rsidRPr="00377A80">
              <w:t>Service</w:t>
            </w:r>
          </w:p>
        </w:tc>
        <w:tc>
          <w:tcPr>
            <w:tcW w:w="3227" w:type="dxa"/>
          </w:tcPr>
          <w:p w14:paraId="2C0C1B5B" w14:textId="19C81248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67823D82" w14:textId="35D10DED" w:rsidR="00613C0C" w:rsidRDefault="00613C0C" w:rsidP="00613C0C">
            <w:r w:rsidRPr="00EF16BB">
              <w:rPr>
                <w:lang w:val="en-US"/>
              </w:rPr>
              <w:t>Stores information about a medical service (e.g., X-ray, lab test).</w:t>
            </w:r>
          </w:p>
        </w:tc>
      </w:tr>
      <w:tr w:rsidR="00613C0C" w14:paraId="150F7D73" w14:textId="77777777" w:rsidTr="00B33ABA">
        <w:tc>
          <w:tcPr>
            <w:tcW w:w="780" w:type="dxa"/>
          </w:tcPr>
          <w:p w14:paraId="25319F23" w14:textId="299C713E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19</w:t>
            </w:r>
          </w:p>
        </w:tc>
        <w:tc>
          <w:tcPr>
            <w:tcW w:w="2429" w:type="dxa"/>
          </w:tcPr>
          <w:p w14:paraId="7BB2D2B6" w14:textId="1C729CF5" w:rsidR="00613C0C" w:rsidRDefault="00613C0C" w:rsidP="00613C0C">
            <w:r w:rsidRPr="00377A80">
              <w:t>Invoice</w:t>
            </w:r>
          </w:p>
        </w:tc>
        <w:tc>
          <w:tcPr>
            <w:tcW w:w="3227" w:type="dxa"/>
          </w:tcPr>
          <w:p w14:paraId="164A7785" w14:textId="2B720383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41D7F645" w14:textId="301007CD" w:rsidR="00613C0C" w:rsidRDefault="00613C0C" w:rsidP="00613C0C">
            <w:r w:rsidRPr="00EF16BB">
              <w:rPr>
                <w:lang w:val="en-US"/>
              </w:rPr>
              <w:t>The patient's payment invoice.</w:t>
            </w:r>
          </w:p>
        </w:tc>
      </w:tr>
      <w:tr w:rsidR="00613C0C" w14:paraId="01807262" w14:textId="77777777" w:rsidTr="00B33ABA">
        <w:tc>
          <w:tcPr>
            <w:tcW w:w="780" w:type="dxa"/>
          </w:tcPr>
          <w:p w14:paraId="0972F29B" w14:textId="34020281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20</w:t>
            </w:r>
          </w:p>
        </w:tc>
        <w:tc>
          <w:tcPr>
            <w:tcW w:w="2429" w:type="dxa"/>
          </w:tcPr>
          <w:p w14:paraId="19D1C8F4" w14:textId="3E8EE556" w:rsidR="00613C0C" w:rsidRDefault="00613C0C" w:rsidP="00613C0C">
            <w:r w:rsidRPr="00377A80">
              <w:t>InvoiceMedicineDetail</w:t>
            </w:r>
          </w:p>
        </w:tc>
        <w:tc>
          <w:tcPr>
            <w:tcW w:w="3227" w:type="dxa"/>
          </w:tcPr>
          <w:p w14:paraId="2016E54D" w14:textId="4FFD8AA3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29677857" w14:textId="720820FB" w:rsidR="00613C0C" w:rsidRDefault="00613C0C" w:rsidP="00613C0C">
            <w:r w:rsidRPr="00EF16BB">
              <w:rPr>
                <w:lang w:val="en-US"/>
              </w:rPr>
              <w:t>Detail (association class) listing medicines on the invoice.</w:t>
            </w:r>
          </w:p>
        </w:tc>
      </w:tr>
      <w:tr w:rsidR="00613C0C" w14:paraId="779B6E6A" w14:textId="77777777" w:rsidTr="00B33ABA">
        <w:tc>
          <w:tcPr>
            <w:tcW w:w="780" w:type="dxa"/>
          </w:tcPr>
          <w:p w14:paraId="22E1ACDE" w14:textId="09A92ADD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21</w:t>
            </w:r>
          </w:p>
        </w:tc>
        <w:tc>
          <w:tcPr>
            <w:tcW w:w="2429" w:type="dxa"/>
          </w:tcPr>
          <w:p w14:paraId="46B1795E" w14:textId="56B39CAA" w:rsidR="00613C0C" w:rsidRDefault="00613C0C" w:rsidP="00613C0C">
            <w:r w:rsidRPr="00377A80">
              <w:t>InvoiceServiceDetail</w:t>
            </w:r>
          </w:p>
        </w:tc>
        <w:tc>
          <w:tcPr>
            <w:tcW w:w="3227" w:type="dxa"/>
          </w:tcPr>
          <w:p w14:paraId="2189F83F" w14:textId="4CBC6515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45054E58" w14:textId="3CE63166" w:rsidR="00613C0C" w:rsidRDefault="00613C0C" w:rsidP="00613C0C">
            <w:r w:rsidRPr="00EF16BB">
              <w:rPr>
                <w:lang w:val="en-US"/>
              </w:rPr>
              <w:t>Detail (association class) listing services on the invoice.</w:t>
            </w:r>
          </w:p>
        </w:tc>
      </w:tr>
      <w:tr w:rsidR="00613C0C" w14:paraId="1FB57BC2" w14:textId="77777777" w:rsidTr="00B33ABA">
        <w:tc>
          <w:tcPr>
            <w:tcW w:w="780" w:type="dxa"/>
          </w:tcPr>
          <w:p w14:paraId="10706D4D" w14:textId="163EC1CF" w:rsidR="00613C0C" w:rsidRPr="00B33ABA" w:rsidRDefault="00613C0C" w:rsidP="00613C0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22</w:t>
            </w:r>
          </w:p>
        </w:tc>
        <w:tc>
          <w:tcPr>
            <w:tcW w:w="2429" w:type="dxa"/>
          </w:tcPr>
          <w:p w14:paraId="441DD95F" w14:textId="2B222EA0" w:rsidR="00613C0C" w:rsidRDefault="00613C0C" w:rsidP="00613C0C">
            <w:r w:rsidRPr="00377A80">
              <w:t>StaffSchedule</w:t>
            </w:r>
          </w:p>
        </w:tc>
        <w:tc>
          <w:tcPr>
            <w:tcW w:w="3227" w:type="dxa"/>
          </w:tcPr>
          <w:p w14:paraId="4828E668" w14:textId="727EB69C" w:rsidR="00613C0C" w:rsidRDefault="00613C0C" w:rsidP="00613C0C">
            <w:r>
              <w:rPr>
                <w:lang w:val="en-US"/>
              </w:rPr>
              <w:t>Entity</w:t>
            </w:r>
          </w:p>
        </w:tc>
        <w:tc>
          <w:tcPr>
            <w:tcW w:w="1610" w:type="dxa"/>
          </w:tcPr>
          <w:p w14:paraId="641BF5E7" w14:textId="46854581" w:rsidR="00613C0C" w:rsidRDefault="00533278" w:rsidP="00613C0C">
            <w:r w:rsidRPr="00533278">
              <w:t>Manages the working schedule or shifts for staff members.</w:t>
            </w:r>
          </w:p>
        </w:tc>
      </w:tr>
    </w:tbl>
    <w:p w14:paraId="6EF8CAEC" w14:textId="0FF79B85" w:rsidR="009D5505" w:rsidRPr="008C2495" w:rsidRDefault="00357ED3" w:rsidP="009D5505">
      <w:pPr>
        <w:pStyle w:val="Heading2"/>
        <w:rPr>
          <w:rFonts w:ascii="Times New Roman" w:hAnsi="Times New Roman"/>
        </w:rPr>
      </w:pPr>
      <w:bookmarkStart w:id="6" w:name="_Toc211979869"/>
      <w:r w:rsidRPr="00357ED3">
        <w:rPr>
          <w:rFonts w:ascii="Times New Roman" w:hAnsi="Times New Roman"/>
          <w:lang w:val="en-US"/>
        </w:rPr>
        <w:t>Details of the classes</w:t>
      </w:r>
      <w:bookmarkEnd w:id="6"/>
    </w:p>
    <w:p w14:paraId="2A54969D" w14:textId="66DF8385" w:rsidR="009D5505" w:rsidRPr="008C2495" w:rsidRDefault="006839D0" w:rsidP="009D5505">
      <w:pPr>
        <w:pStyle w:val="Heading3"/>
        <w:rPr>
          <w:rFonts w:asciiTheme="majorHAnsi" w:hAnsiTheme="majorHAnsi" w:cstheme="majorBidi"/>
          <w:sz w:val="24"/>
          <w:szCs w:val="24"/>
          <w:lang w:val="en-US"/>
        </w:rPr>
      </w:pPr>
      <w:r w:rsidRPr="245331C9">
        <w:rPr>
          <w:rFonts w:asciiTheme="majorHAnsi" w:hAnsiTheme="majorHAnsi" w:cstheme="majorBidi"/>
          <w:sz w:val="24"/>
          <w:szCs w:val="24"/>
          <w:lang w:val="en-US"/>
        </w:rPr>
        <w:t>Class: Account</w:t>
      </w:r>
    </w:p>
    <w:p w14:paraId="332E52D1" w14:textId="064AAA76" w:rsidR="00430D9C" w:rsidRDefault="00747594" w:rsidP="006839D0">
      <w:pPr>
        <w:rPr>
          <w:lang w:val="en-US"/>
        </w:rPr>
      </w:pPr>
      <w:r w:rsidRPr="00747594">
        <w:rPr>
          <w:b/>
          <w:bCs/>
        </w:rPr>
        <w:t>Inheritance:</w:t>
      </w:r>
      <w:r w:rsidRPr="00747594">
        <w:t xml:space="preserve"> None</w:t>
      </w:r>
    </w:p>
    <w:p w14:paraId="5DADC027" w14:textId="199D7340" w:rsidR="006839D0" w:rsidRDefault="00430D9C" w:rsidP="006839D0">
      <w:pPr>
        <w:rPr>
          <w:lang w:val="en-US"/>
        </w:rPr>
      </w:pPr>
      <w:r>
        <w:rPr>
          <w:b/>
          <w:bCs/>
          <w:lang w:val="en-US"/>
        </w:rPr>
        <w:t xml:space="preserve">Relationships: </w:t>
      </w:r>
      <w:r w:rsidRPr="00430D9C">
        <w:t>Association with</w:t>
      </w:r>
      <w:r w:rsidRPr="00430D9C">
        <w:rPr>
          <w:b/>
          <w:bCs/>
        </w:rPr>
        <w:t xml:space="preserve"> Patient, Staff</w:t>
      </w:r>
      <w:r w:rsidR="00747594" w:rsidRPr="00747594">
        <w:br/>
      </w:r>
      <w:r w:rsidR="00747594" w:rsidRPr="00747594">
        <w:rPr>
          <w:b/>
          <w:bCs/>
        </w:rPr>
        <w:t>Description:</w:t>
      </w:r>
      <w:r w:rsidR="00747594" w:rsidRPr="00747594">
        <w:t xml:space="preserve"> User account used for authentication/authorization of staff and patients.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B16AA0" w14:paraId="78E324D0" w14:textId="77777777">
        <w:tc>
          <w:tcPr>
            <w:tcW w:w="758" w:type="dxa"/>
            <w:vAlign w:val="center"/>
          </w:tcPr>
          <w:p w14:paraId="4CFFA189" w14:textId="5E4E9C33" w:rsidR="00B16AA0" w:rsidRDefault="00B16AA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  <w:r w:rsidR="00A92931">
              <w:rPr>
                <w:b/>
                <w:bCs/>
              </w:rPr>
              <w:t>.</w:t>
            </w:r>
          </w:p>
        </w:tc>
        <w:tc>
          <w:tcPr>
            <w:tcW w:w="1966" w:type="dxa"/>
            <w:vAlign w:val="center"/>
          </w:tcPr>
          <w:p w14:paraId="05E4D399" w14:textId="754D6802" w:rsidR="00B16AA0" w:rsidRDefault="00B16AA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36964B5B" w14:textId="3CE4E25A" w:rsidR="00B16AA0" w:rsidRDefault="00B16AA0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3ED5B36E" w14:textId="4251489C" w:rsidR="00B16AA0" w:rsidRDefault="00B16AA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275166D8" w14:textId="2329F569" w:rsidR="00B16AA0" w:rsidRDefault="00B16AA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B16AA0" w14:paraId="18223C39" w14:textId="77777777">
        <w:tc>
          <w:tcPr>
            <w:tcW w:w="758" w:type="dxa"/>
            <w:vAlign w:val="center"/>
          </w:tcPr>
          <w:p w14:paraId="3D08302E" w14:textId="121DC363" w:rsidR="00B16AA0" w:rsidRPr="00B16AA0" w:rsidRDefault="00B16AA0">
            <w:r>
              <w:t>1</w:t>
            </w:r>
          </w:p>
        </w:tc>
        <w:tc>
          <w:tcPr>
            <w:tcW w:w="1966" w:type="dxa"/>
            <w:vAlign w:val="center"/>
          </w:tcPr>
          <w:p w14:paraId="7E2D2ED9" w14:textId="3C2DE52D" w:rsidR="00B16AA0" w:rsidRPr="00086E65" w:rsidRDefault="00086E65">
            <w:pPr>
              <w:rPr>
                <w:lang w:val="en-US"/>
              </w:rPr>
            </w:pPr>
            <w:r>
              <w:t>accountID</w:t>
            </w:r>
          </w:p>
        </w:tc>
        <w:tc>
          <w:tcPr>
            <w:tcW w:w="1566" w:type="dxa"/>
            <w:vAlign w:val="center"/>
          </w:tcPr>
          <w:p w14:paraId="266B2861" w14:textId="47BDCD4F" w:rsidR="00B16AA0" w:rsidRDefault="00A92931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1640" w:type="dxa"/>
            <w:vAlign w:val="center"/>
          </w:tcPr>
          <w:p w14:paraId="77F8DA4A" w14:textId="577A20FF" w:rsidR="00B16AA0" w:rsidRDefault="00A92931">
            <w:r>
              <w:t>private</w:t>
            </w:r>
          </w:p>
        </w:tc>
        <w:tc>
          <w:tcPr>
            <w:tcW w:w="3646" w:type="dxa"/>
            <w:vAlign w:val="center"/>
          </w:tcPr>
          <w:p w14:paraId="20DB4CE9" w14:textId="0350B38D" w:rsidR="00B16AA0" w:rsidRDefault="00A92931">
            <w:r>
              <w:t>Primary identifier</w:t>
            </w:r>
          </w:p>
        </w:tc>
      </w:tr>
      <w:tr w:rsidR="00B16AA0" w14:paraId="361039CD" w14:textId="77777777">
        <w:tc>
          <w:tcPr>
            <w:tcW w:w="758" w:type="dxa"/>
            <w:vAlign w:val="center"/>
          </w:tcPr>
          <w:p w14:paraId="746D054F" w14:textId="38C6242F" w:rsidR="00B16AA0" w:rsidRPr="00B16AA0" w:rsidRDefault="00B16AA0">
            <w:r>
              <w:t>2</w:t>
            </w:r>
          </w:p>
        </w:tc>
        <w:tc>
          <w:tcPr>
            <w:tcW w:w="1966" w:type="dxa"/>
            <w:vAlign w:val="center"/>
          </w:tcPr>
          <w:p w14:paraId="1571A728" w14:textId="1BAA6EBA" w:rsidR="00B16AA0" w:rsidRPr="003561F1" w:rsidRDefault="003561F1">
            <w:pPr>
              <w:rPr>
                <w:lang w:val="en-US"/>
              </w:rPr>
            </w:pPr>
            <w:r>
              <w:t>username</w:t>
            </w:r>
          </w:p>
        </w:tc>
        <w:tc>
          <w:tcPr>
            <w:tcW w:w="1566" w:type="dxa"/>
            <w:vAlign w:val="center"/>
          </w:tcPr>
          <w:p w14:paraId="44265BF5" w14:textId="7466A18B" w:rsidR="00B16AA0" w:rsidRDefault="00A92931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0EA2A936" w14:textId="205058BE" w:rsidR="00B16AA0" w:rsidRDefault="00A92931">
            <w:r>
              <w:t>private</w:t>
            </w:r>
          </w:p>
        </w:tc>
        <w:tc>
          <w:tcPr>
            <w:tcW w:w="3646" w:type="dxa"/>
            <w:vAlign w:val="center"/>
          </w:tcPr>
          <w:p w14:paraId="114242FA" w14:textId="4569459E" w:rsidR="00B16AA0" w:rsidRDefault="00A92931">
            <w:r>
              <w:t>Unique username</w:t>
            </w:r>
          </w:p>
        </w:tc>
      </w:tr>
      <w:tr w:rsidR="00B16AA0" w14:paraId="78A3C012" w14:textId="77777777">
        <w:tc>
          <w:tcPr>
            <w:tcW w:w="758" w:type="dxa"/>
            <w:vAlign w:val="center"/>
          </w:tcPr>
          <w:p w14:paraId="2786442B" w14:textId="1667890D" w:rsidR="00B16AA0" w:rsidRPr="00B16AA0" w:rsidRDefault="00B16AA0">
            <w:r>
              <w:t>3</w:t>
            </w:r>
          </w:p>
        </w:tc>
        <w:tc>
          <w:tcPr>
            <w:tcW w:w="1966" w:type="dxa"/>
            <w:vAlign w:val="center"/>
          </w:tcPr>
          <w:p w14:paraId="64F1DF2A" w14:textId="5A91542A" w:rsidR="00B16AA0" w:rsidRPr="003561F1" w:rsidRDefault="003561F1">
            <w:pPr>
              <w:rPr>
                <w:lang w:val="en-US"/>
              </w:rPr>
            </w:pPr>
            <w:r>
              <w:t>password</w:t>
            </w:r>
          </w:p>
        </w:tc>
        <w:tc>
          <w:tcPr>
            <w:tcW w:w="1566" w:type="dxa"/>
            <w:vAlign w:val="center"/>
          </w:tcPr>
          <w:p w14:paraId="2E0B3B48" w14:textId="1456AE0C" w:rsidR="00B16AA0" w:rsidRDefault="00A92931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7FEDF7A5" w14:textId="5C5FAD38" w:rsidR="00B16AA0" w:rsidRDefault="00A92931">
            <w:r>
              <w:t>private</w:t>
            </w:r>
          </w:p>
        </w:tc>
        <w:tc>
          <w:tcPr>
            <w:tcW w:w="3646" w:type="dxa"/>
            <w:vAlign w:val="center"/>
          </w:tcPr>
          <w:p w14:paraId="67426183" w14:textId="5D851349" w:rsidR="00B16AA0" w:rsidRDefault="00A92931">
            <w:r>
              <w:t>Hashed password</w:t>
            </w:r>
          </w:p>
        </w:tc>
      </w:tr>
      <w:tr w:rsidR="00B16AA0" w14:paraId="7D13FABD" w14:textId="77777777">
        <w:tc>
          <w:tcPr>
            <w:tcW w:w="758" w:type="dxa"/>
            <w:vAlign w:val="center"/>
          </w:tcPr>
          <w:p w14:paraId="3D0C5871" w14:textId="5634F176" w:rsidR="00B16AA0" w:rsidRPr="00B16AA0" w:rsidRDefault="00B16AA0">
            <w:r>
              <w:t>4</w:t>
            </w:r>
          </w:p>
        </w:tc>
        <w:tc>
          <w:tcPr>
            <w:tcW w:w="1966" w:type="dxa"/>
            <w:vAlign w:val="center"/>
          </w:tcPr>
          <w:p w14:paraId="1DA9C217" w14:textId="48201CF9" w:rsidR="00B16AA0" w:rsidRDefault="00A92931">
            <w:r>
              <w:t>role</w:t>
            </w:r>
          </w:p>
        </w:tc>
        <w:tc>
          <w:tcPr>
            <w:tcW w:w="1566" w:type="dxa"/>
            <w:vAlign w:val="center"/>
          </w:tcPr>
          <w:p w14:paraId="1487BA6F" w14:textId="130465E2" w:rsidR="00B16AA0" w:rsidRDefault="00A92931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3607F224" w14:textId="2AC55862" w:rsidR="00B16AA0" w:rsidRDefault="00A92931">
            <w:r>
              <w:t>private</w:t>
            </w:r>
          </w:p>
        </w:tc>
        <w:tc>
          <w:tcPr>
            <w:tcW w:w="3646" w:type="dxa"/>
            <w:vAlign w:val="center"/>
          </w:tcPr>
          <w:p w14:paraId="69E1234C" w14:textId="6FDC73CD" w:rsidR="00B16AA0" w:rsidRDefault="00A92931">
            <w:r>
              <w:t>Role (Admin/Staff/Patient)</w:t>
            </w:r>
          </w:p>
        </w:tc>
      </w:tr>
    </w:tbl>
    <w:p w14:paraId="6EC3F1F7" w14:textId="77777777" w:rsidR="00C13A13" w:rsidRPr="00C13A13" w:rsidRDefault="00C13A13" w:rsidP="009168E0">
      <w:pPr>
        <w:spacing w:line="276" w:lineRule="auto"/>
      </w:pPr>
      <w:r>
        <w:rPr>
          <w:lang w:val="en-US"/>
        </w:rPr>
        <w:br/>
      </w:r>
      <w:r w:rsidRPr="00C13A13">
        <w:rPr>
          <w:b/>
          <w:bCs/>
        </w:rPr>
        <w:t>Main Methods</w:t>
      </w:r>
    </w:p>
    <w:p w14:paraId="6E26811F" w14:textId="77777777" w:rsidR="00C13A13" w:rsidRPr="00C13A13" w:rsidRDefault="00C13A13" w:rsidP="00447B24">
      <w:pPr>
        <w:numPr>
          <w:ilvl w:val="0"/>
          <w:numId w:val="4"/>
        </w:numPr>
        <w:rPr>
          <w:lang w:val="en-US"/>
        </w:rPr>
      </w:pPr>
      <w:r w:rsidRPr="00C13A13">
        <w:rPr>
          <w:lang w:val="en-US"/>
        </w:rPr>
        <w:t>login(username:String, password:String) : Boolean – authenticate user</w:t>
      </w:r>
    </w:p>
    <w:p w14:paraId="56346DC8" w14:textId="77777777" w:rsidR="00C13A13" w:rsidRPr="00C13A13" w:rsidRDefault="00C13A13" w:rsidP="00447B24">
      <w:pPr>
        <w:numPr>
          <w:ilvl w:val="0"/>
          <w:numId w:val="4"/>
        </w:numPr>
        <w:rPr>
          <w:lang w:val="en-US"/>
        </w:rPr>
      </w:pPr>
      <w:r w:rsidRPr="00C13A13">
        <w:rPr>
          <w:lang w:val="en-US"/>
        </w:rPr>
        <w:t>signUp(fullName:String, email:String, phone:String, password:String) : Account – register account</w:t>
      </w:r>
    </w:p>
    <w:p w14:paraId="346484AC" w14:textId="77777777" w:rsidR="00C13A13" w:rsidRPr="00C13A13" w:rsidRDefault="00C13A13" w:rsidP="00447B24">
      <w:pPr>
        <w:numPr>
          <w:ilvl w:val="0"/>
          <w:numId w:val="4"/>
        </w:numPr>
        <w:rPr>
          <w:lang w:val="en-US"/>
        </w:rPr>
      </w:pPr>
      <w:r w:rsidRPr="00C13A13">
        <w:rPr>
          <w:lang w:val="en-US"/>
        </w:rPr>
        <w:t>resetPassword(identifier:String) : Boolean – reset password</w:t>
      </w:r>
    </w:p>
    <w:p w14:paraId="0F428D5C" w14:textId="77777777" w:rsidR="00C13A13" w:rsidRDefault="00C13A13" w:rsidP="00447B24">
      <w:pPr>
        <w:numPr>
          <w:ilvl w:val="0"/>
          <w:numId w:val="4"/>
        </w:numPr>
        <w:rPr>
          <w:lang w:val="en-US"/>
        </w:rPr>
      </w:pPr>
      <w:r w:rsidRPr="00C13A13">
        <w:rPr>
          <w:lang w:val="en-US"/>
        </w:rPr>
        <w:t>updateProfile(phone:String, address:String, email:String) : Boolean – update profile</w:t>
      </w:r>
    </w:p>
    <w:p w14:paraId="6B5BDCD4" w14:textId="77777777" w:rsidR="00CE7336" w:rsidRPr="008C2495" w:rsidRDefault="00CE7336" w:rsidP="00CE7336">
      <w:pPr>
        <w:pStyle w:val="Heading3"/>
        <w:rPr>
          <w:rFonts w:asciiTheme="majorHAnsi" w:hAnsiTheme="majorHAnsi" w:cstheme="majorHAnsi"/>
          <w:sz w:val="24"/>
          <w:szCs w:val="24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Staff </w:t>
      </w:r>
      <w:r w:rsidRPr="008C2495">
        <w:rPr>
          <w:rStyle w:val="Emphasis"/>
          <w:rFonts w:asciiTheme="majorHAnsi" w:hAnsiTheme="majorHAnsi" w:cstheme="majorHAnsi"/>
          <w:sz w:val="24"/>
          <w:szCs w:val="24"/>
        </w:rPr>
        <w:t>(abstract)</w:t>
      </w:r>
    </w:p>
    <w:p w14:paraId="50EEB4AC" w14:textId="77777777" w:rsidR="009A77A1" w:rsidRDefault="00CE7336" w:rsidP="009A77A1">
      <w:pPr>
        <w:rPr>
          <w:lang w:val="en-US"/>
        </w:rPr>
      </w:pPr>
      <w:r w:rsidRPr="00747594">
        <w:rPr>
          <w:b/>
          <w:bCs/>
        </w:rPr>
        <w:t>Inheritance:</w:t>
      </w:r>
      <w:r w:rsidRPr="00747594">
        <w:t xml:space="preserve"> None</w:t>
      </w:r>
    </w:p>
    <w:p w14:paraId="3E33A8D4" w14:textId="1C40662D" w:rsidR="00CE7336" w:rsidRDefault="009A77A1" w:rsidP="00CE7336">
      <w:pPr>
        <w:pStyle w:val="NormalWeb"/>
        <w:rPr>
          <w:rFonts w:asciiTheme="majorHAnsi" w:hAnsiTheme="majorHAnsi" w:cstheme="majorHAnsi"/>
          <w:iCs/>
        </w:rPr>
      </w:pPr>
      <w:r>
        <w:rPr>
          <w:b/>
          <w:bCs/>
        </w:rPr>
        <w:t xml:space="preserve">Relationships: </w:t>
      </w:r>
      <w:r w:rsidRPr="00430D9C">
        <w:rPr>
          <w:lang w:val="vi-VN"/>
        </w:rPr>
        <w:t>Association with</w:t>
      </w:r>
      <w:r w:rsidRPr="00430D9C">
        <w:rPr>
          <w:b/>
          <w:bCs/>
          <w:lang w:val="vi-VN"/>
        </w:rPr>
        <w:t xml:space="preserve"> </w:t>
      </w:r>
      <w:r>
        <w:rPr>
          <w:b/>
          <w:bCs/>
        </w:rPr>
        <w:t>Account, StaffSchedule</w:t>
      </w:r>
      <w:r w:rsidR="00CE7336" w:rsidRPr="00747594">
        <w:rPr>
          <w:lang w:val="vi-VN"/>
        </w:rPr>
        <w:br/>
      </w:r>
      <w:r w:rsidR="00CE7336" w:rsidRPr="00CE7336">
        <w:rPr>
          <w:rStyle w:val="Strong"/>
          <w:rFonts w:asciiTheme="majorHAnsi" w:hAnsiTheme="majorHAnsi" w:cstheme="majorHAnsi"/>
          <w:iCs/>
        </w:rPr>
        <w:t>Description:</w:t>
      </w:r>
      <w:r w:rsidR="00CE7336" w:rsidRPr="00CE7336">
        <w:rPr>
          <w:rFonts w:asciiTheme="majorHAnsi" w:hAnsiTheme="majorHAnsi" w:cstheme="majorHAnsi"/>
          <w:iCs/>
        </w:rPr>
        <w:t xml:space="preserve"> Abstract employee of the clinic.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CE7336" w14:paraId="758EA902" w14:textId="77777777">
        <w:tc>
          <w:tcPr>
            <w:tcW w:w="758" w:type="dxa"/>
            <w:vAlign w:val="center"/>
          </w:tcPr>
          <w:p w14:paraId="268E3C0A" w14:textId="1405ECE5" w:rsidR="00CE7336" w:rsidRDefault="00CE7336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  <w:r w:rsidR="00332767">
              <w:rPr>
                <w:b/>
                <w:bCs/>
              </w:rPr>
              <w:t>.</w:t>
            </w:r>
          </w:p>
        </w:tc>
        <w:tc>
          <w:tcPr>
            <w:tcW w:w="1966" w:type="dxa"/>
            <w:vAlign w:val="center"/>
          </w:tcPr>
          <w:p w14:paraId="39A214EA" w14:textId="77777777" w:rsidR="00CE7336" w:rsidRDefault="00CE7336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1A092136" w14:textId="77777777" w:rsidR="00CE7336" w:rsidRDefault="00CE7336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6B4BE40A" w14:textId="77777777" w:rsidR="00CE7336" w:rsidRDefault="00CE7336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59784227" w14:textId="77777777" w:rsidR="00CE7336" w:rsidRDefault="00CE7336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CE7336" w14:paraId="5CE32CF1" w14:textId="77777777">
        <w:tc>
          <w:tcPr>
            <w:tcW w:w="758" w:type="dxa"/>
            <w:vAlign w:val="center"/>
          </w:tcPr>
          <w:p w14:paraId="7CF69F91" w14:textId="77777777" w:rsidR="00CE7336" w:rsidRPr="00B16AA0" w:rsidRDefault="00CE7336">
            <w:r>
              <w:t>1</w:t>
            </w:r>
          </w:p>
        </w:tc>
        <w:tc>
          <w:tcPr>
            <w:tcW w:w="1966" w:type="dxa"/>
            <w:vAlign w:val="center"/>
          </w:tcPr>
          <w:p w14:paraId="1C5488F8" w14:textId="0A41BB73" w:rsidR="00CE7336" w:rsidRDefault="00332767">
            <w:r>
              <w:t>staffID</w:t>
            </w:r>
          </w:p>
        </w:tc>
        <w:tc>
          <w:tcPr>
            <w:tcW w:w="1566" w:type="dxa"/>
            <w:vAlign w:val="center"/>
          </w:tcPr>
          <w:p w14:paraId="72175F58" w14:textId="16C0DBC9" w:rsidR="00CE7336" w:rsidRDefault="00332767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1640" w:type="dxa"/>
            <w:vAlign w:val="center"/>
          </w:tcPr>
          <w:p w14:paraId="05B1973A" w14:textId="7FBC598D" w:rsidR="00CE7336" w:rsidRDefault="00332767">
            <w:r>
              <w:t>private</w:t>
            </w:r>
          </w:p>
        </w:tc>
        <w:tc>
          <w:tcPr>
            <w:tcW w:w="3646" w:type="dxa"/>
            <w:vAlign w:val="center"/>
          </w:tcPr>
          <w:p w14:paraId="0903410C" w14:textId="77C46484" w:rsidR="00CE7336" w:rsidRDefault="00332767">
            <w:r>
              <w:t>Staff ID</w:t>
            </w:r>
          </w:p>
        </w:tc>
      </w:tr>
      <w:tr w:rsidR="00CE7336" w14:paraId="270A1A6E" w14:textId="77777777">
        <w:tc>
          <w:tcPr>
            <w:tcW w:w="758" w:type="dxa"/>
            <w:vAlign w:val="center"/>
          </w:tcPr>
          <w:p w14:paraId="1240139D" w14:textId="77777777" w:rsidR="00CE7336" w:rsidRPr="00B16AA0" w:rsidRDefault="00CE7336">
            <w:r>
              <w:t>2</w:t>
            </w:r>
          </w:p>
        </w:tc>
        <w:tc>
          <w:tcPr>
            <w:tcW w:w="1966" w:type="dxa"/>
            <w:vAlign w:val="center"/>
          </w:tcPr>
          <w:p w14:paraId="3F3D1D64" w14:textId="4D23B323" w:rsidR="00CE7336" w:rsidRDefault="00332767">
            <w:r>
              <w:t>fullName</w:t>
            </w:r>
          </w:p>
        </w:tc>
        <w:tc>
          <w:tcPr>
            <w:tcW w:w="1566" w:type="dxa"/>
            <w:vAlign w:val="center"/>
          </w:tcPr>
          <w:p w14:paraId="269D5760" w14:textId="6D9C3189" w:rsidR="00CE7336" w:rsidRDefault="00332767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7D2DD3BD" w14:textId="1C253D39" w:rsidR="00CE7336" w:rsidRDefault="00332767">
            <w:r>
              <w:t>private</w:t>
            </w:r>
          </w:p>
        </w:tc>
        <w:tc>
          <w:tcPr>
            <w:tcW w:w="3646" w:type="dxa"/>
            <w:vAlign w:val="center"/>
          </w:tcPr>
          <w:p w14:paraId="62210001" w14:textId="5BAA6F46" w:rsidR="00CE7336" w:rsidRDefault="00332767">
            <w:r>
              <w:t>Name</w:t>
            </w:r>
          </w:p>
        </w:tc>
      </w:tr>
      <w:tr w:rsidR="00CE7336" w14:paraId="6D5A0362" w14:textId="77777777">
        <w:tc>
          <w:tcPr>
            <w:tcW w:w="758" w:type="dxa"/>
            <w:vAlign w:val="center"/>
          </w:tcPr>
          <w:p w14:paraId="49A4AF4C" w14:textId="77777777" w:rsidR="00CE7336" w:rsidRPr="00B16AA0" w:rsidRDefault="00CE7336">
            <w:r>
              <w:t>3</w:t>
            </w:r>
          </w:p>
        </w:tc>
        <w:tc>
          <w:tcPr>
            <w:tcW w:w="1966" w:type="dxa"/>
            <w:vAlign w:val="center"/>
          </w:tcPr>
          <w:p w14:paraId="4DE5DF6F" w14:textId="650CCD6A" w:rsidR="00CE7336" w:rsidRDefault="00332767">
            <w:r>
              <w:t>phone</w:t>
            </w:r>
          </w:p>
        </w:tc>
        <w:tc>
          <w:tcPr>
            <w:tcW w:w="1566" w:type="dxa"/>
            <w:vAlign w:val="center"/>
          </w:tcPr>
          <w:p w14:paraId="06B98396" w14:textId="373150EC" w:rsidR="00CE7336" w:rsidRDefault="00332767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15F9D84D" w14:textId="79FA3969" w:rsidR="00CE7336" w:rsidRDefault="00332767">
            <w:r>
              <w:t>private</w:t>
            </w:r>
          </w:p>
        </w:tc>
        <w:tc>
          <w:tcPr>
            <w:tcW w:w="3646" w:type="dxa"/>
            <w:vAlign w:val="center"/>
          </w:tcPr>
          <w:p w14:paraId="2CEBCE67" w14:textId="0F795C85" w:rsidR="00CE7336" w:rsidRDefault="00332767">
            <w:r>
              <w:t>Phone number</w:t>
            </w:r>
          </w:p>
        </w:tc>
      </w:tr>
      <w:tr w:rsidR="00CE7336" w14:paraId="1B6D0AD8" w14:textId="77777777">
        <w:tc>
          <w:tcPr>
            <w:tcW w:w="758" w:type="dxa"/>
            <w:vAlign w:val="center"/>
          </w:tcPr>
          <w:p w14:paraId="3140A8C2" w14:textId="77777777" w:rsidR="00CE7336" w:rsidRPr="00B16AA0" w:rsidRDefault="00CE7336">
            <w:r>
              <w:t>4</w:t>
            </w:r>
          </w:p>
        </w:tc>
        <w:tc>
          <w:tcPr>
            <w:tcW w:w="1966" w:type="dxa"/>
            <w:vAlign w:val="center"/>
          </w:tcPr>
          <w:p w14:paraId="1896F285" w14:textId="75DC4BDB" w:rsidR="00CE7336" w:rsidRDefault="00332767">
            <w:r>
              <w:t>email</w:t>
            </w:r>
          </w:p>
        </w:tc>
        <w:tc>
          <w:tcPr>
            <w:tcW w:w="1566" w:type="dxa"/>
            <w:vAlign w:val="center"/>
          </w:tcPr>
          <w:p w14:paraId="71E29C33" w14:textId="1F5716FB" w:rsidR="00CE7336" w:rsidRDefault="00332767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1D8F4019" w14:textId="6B196FED" w:rsidR="00CE7336" w:rsidRDefault="00332767">
            <w:r>
              <w:t>private</w:t>
            </w:r>
          </w:p>
        </w:tc>
        <w:tc>
          <w:tcPr>
            <w:tcW w:w="3646" w:type="dxa"/>
            <w:vAlign w:val="center"/>
          </w:tcPr>
          <w:p w14:paraId="1B9AC465" w14:textId="49E7C1A5" w:rsidR="00CE7336" w:rsidRDefault="00332767">
            <w:r>
              <w:t>Email</w:t>
            </w:r>
          </w:p>
        </w:tc>
      </w:tr>
      <w:tr w:rsidR="00CE7336" w14:paraId="51CDB7D6" w14:textId="77777777">
        <w:tc>
          <w:tcPr>
            <w:tcW w:w="758" w:type="dxa"/>
            <w:vAlign w:val="center"/>
          </w:tcPr>
          <w:p w14:paraId="4145C421" w14:textId="77777777" w:rsidR="00CE7336" w:rsidRPr="00B16AA0" w:rsidRDefault="00CE7336">
            <w:r>
              <w:t>5</w:t>
            </w:r>
          </w:p>
        </w:tc>
        <w:tc>
          <w:tcPr>
            <w:tcW w:w="1966" w:type="dxa"/>
            <w:vAlign w:val="center"/>
          </w:tcPr>
          <w:p w14:paraId="2C8200A7" w14:textId="1BC5E14A" w:rsidR="00CE7336" w:rsidRDefault="00332767">
            <w:r>
              <w:t>role</w:t>
            </w:r>
          </w:p>
        </w:tc>
        <w:tc>
          <w:tcPr>
            <w:tcW w:w="1566" w:type="dxa"/>
            <w:vAlign w:val="center"/>
          </w:tcPr>
          <w:p w14:paraId="125FD845" w14:textId="11608E54" w:rsidR="00CE7336" w:rsidRDefault="00332767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01F87B21" w14:textId="4040FA11" w:rsidR="00CE7336" w:rsidRDefault="00332767">
            <w:r>
              <w:t>private</w:t>
            </w:r>
          </w:p>
        </w:tc>
        <w:tc>
          <w:tcPr>
            <w:tcW w:w="3646" w:type="dxa"/>
            <w:vAlign w:val="center"/>
          </w:tcPr>
          <w:p w14:paraId="34984CF9" w14:textId="17C637F1" w:rsidR="00CE7336" w:rsidRDefault="00332767">
            <w:r>
              <w:t>Position/role</w:t>
            </w:r>
          </w:p>
        </w:tc>
      </w:tr>
    </w:tbl>
    <w:p w14:paraId="47446D84" w14:textId="77777777" w:rsidR="009168E0" w:rsidRPr="009168E0" w:rsidRDefault="009168E0" w:rsidP="009168E0">
      <w:pPr>
        <w:pStyle w:val="NormalWeb"/>
        <w:rPr>
          <w:rFonts w:asciiTheme="majorHAnsi" w:hAnsiTheme="majorHAnsi" w:cstheme="majorHAnsi"/>
          <w:iCs/>
        </w:rPr>
      </w:pPr>
      <w:r w:rsidRPr="009168E0">
        <w:rPr>
          <w:rFonts w:asciiTheme="majorHAnsi" w:hAnsiTheme="majorHAnsi" w:cstheme="majorHAnsi"/>
          <w:b/>
          <w:bCs/>
          <w:iCs/>
        </w:rPr>
        <w:t>Main Methods</w:t>
      </w:r>
    </w:p>
    <w:p w14:paraId="272A4223" w14:textId="77777777" w:rsidR="009168E0" w:rsidRPr="009168E0" w:rsidRDefault="009168E0" w:rsidP="00447B24">
      <w:pPr>
        <w:pStyle w:val="NormalWeb"/>
        <w:numPr>
          <w:ilvl w:val="0"/>
          <w:numId w:val="5"/>
        </w:numPr>
        <w:rPr>
          <w:rFonts w:asciiTheme="majorHAnsi" w:hAnsiTheme="majorHAnsi" w:cstheme="majorHAnsi"/>
          <w:iCs/>
        </w:rPr>
      </w:pPr>
      <w:r w:rsidRPr="009168E0">
        <w:rPr>
          <w:rFonts w:asciiTheme="majorHAnsi" w:hAnsiTheme="majorHAnsi" w:cstheme="majorHAnsi"/>
          <w:iCs/>
        </w:rPr>
        <w:t>viewSchedule() : void – view own working schedule</w:t>
      </w:r>
    </w:p>
    <w:p w14:paraId="2A129942" w14:textId="34C74DDA" w:rsidR="00CE7336" w:rsidRPr="00CE7336" w:rsidRDefault="009168E0" w:rsidP="00447B24">
      <w:pPr>
        <w:pStyle w:val="NormalWeb"/>
        <w:numPr>
          <w:ilvl w:val="0"/>
          <w:numId w:val="5"/>
        </w:numPr>
        <w:rPr>
          <w:rFonts w:asciiTheme="majorHAnsi" w:hAnsiTheme="majorHAnsi" w:cstheme="majorHAnsi"/>
          <w:iCs/>
        </w:rPr>
      </w:pPr>
      <w:r w:rsidRPr="009168E0">
        <w:rPr>
          <w:rFonts w:asciiTheme="majorHAnsi" w:hAnsiTheme="majorHAnsi" w:cstheme="majorHAnsi"/>
          <w:iCs/>
        </w:rPr>
        <w:t>updateInfo() : void – update staff information</w:t>
      </w:r>
    </w:p>
    <w:p w14:paraId="324CF9A7" w14:textId="77777777" w:rsidR="005727B1" w:rsidRPr="008C2495" w:rsidRDefault="005727B1" w:rsidP="005727B1">
      <w:pPr>
        <w:pStyle w:val="Heading3"/>
        <w:rPr>
          <w:rStyle w:val="Emphasis"/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Doctor </w:t>
      </w:r>
      <w:r w:rsidRPr="008C2495">
        <w:rPr>
          <w:rStyle w:val="Emphasis"/>
          <w:rFonts w:asciiTheme="majorHAnsi" w:hAnsiTheme="majorHAnsi" w:cstheme="majorHAnsi"/>
          <w:sz w:val="24"/>
          <w:szCs w:val="24"/>
        </w:rPr>
        <w:t>(extends Staff)</w:t>
      </w:r>
    </w:p>
    <w:p w14:paraId="4C2BFE3C" w14:textId="03F65E22" w:rsidR="00A84695" w:rsidRDefault="00A84695" w:rsidP="00A84695">
      <w:pPr>
        <w:rPr>
          <w:rFonts w:asciiTheme="majorHAnsi" w:hAnsiTheme="majorHAnsi" w:cstheme="majorHAnsi"/>
          <w:iCs/>
          <w:szCs w:val="24"/>
          <w:lang w:val="en-US"/>
        </w:rPr>
      </w:pPr>
      <w:r w:rsidRPr="00CE7336">
        <w:rPr>
          <w:rStyle w:val="Strong"/>
          <w:rFonts w:asciiTheme="majorHAnsi" w:hAnsiTheme="majorHAnsi" w:cstheme="majorHAnsi"/>
          <w:iCs/>
          <w:szCs w:val="24"/>
        </w:rPr>
        <w:t>Inheritance:</w:t>
      </w:r>
      <w:r>
        <w:rPr>
          <w:rFonts w:asciiTheme="majorHAnsi" w:hAnsiTheme="majorHAnsi" w:cstheme="majorHAnsi"/>
          <w:iCs/>
          <w:szCs w:val="24"/>
          <w:lang w:val="en-US"/>
        </w:rPr>
        <w:t xml:space="preserve"> Staff</w:t>
      </w:r>
    </w:p>
    <w:p w14:paraId="5CE06448" w14:textId="594C08CB" w:rsidR="00D82251" w:rsidRPr="00D82251" w:rsidRDefault="00D82251" w:rsidP="00A84695">
      <w:pPr>
        <w:rPr>
          <w:rFonts w:asciiTheme="majorHAnsi" w:hAnsiTheme="majorHAnsi" w:cstheme="majorHAnsi"/>
          <w:b/>
          <w:bCs/>
          <w:iCs/>
          <w:szCs w:val="24"/>
          <w:lang w:val="en-US"/>
        </w:rPr>
      </w:pPr>
      <w:r>
        <w:rPr>
          <w:rFonts w:asciiTheme="majorHAnsi" w:hAnsiTheme="majorHAnsi" w:cstheme="majorHAnsi"/>
          <w:b/>
          <w:bCs/>
          <w:iCs/>
          <w:szCs w:val="24"/>
          <w:lang w:val="en-US"/>
        </w:rPr>
        <w:t xml:space="preserve">Relationships: </w:t>
      </w:r>
      <w:r w:rsidRPr="00D82251">
        <w:t xml:space="preserve">Association with </w:t>
      </w:r>
      <w:r w:rsidRPr="00D82251">
        <w:rPr>
          <w:b/>
          <w:bCs/>
        </w:rPr>
        <w:t>Appointment</w:t>
      </w:r>
      <w:r w:rsidRPr="00D82251">
        <w:t xml:space="preserve">; Dependency with </w:t>
      </w:r>
      <w:r w:rsidRPr="00D82251">
        <w:rPr>
          <w:b/>
          <w:bCs/>
        </w:rPr>
        <w:t>Appointment</w:t>
      </w:r>
      <w:r w:rsidRPr="00D82251">
        <w:t xml:space="preserve"> </w:t>
      </w:r>
      <w:r w:rsidRPr="00D82251">
        <w:rPr>
          <w:i/>
          <w:iCs/>
        </w:rPr>
        <w:t>(checks schedule)</w:t>
      </w:r>
      <w:r w:rsidRPr="00D82251">
        <w:t xml:space="preserve">; Dependency with </w:t>
      </w:r>
      <w:r w:rsidRPr="00D82251">
        <w:rPr>
          <w:b/>
          <w:bCs/>
        </w:rPr>
        <w:t>MedicalRecord</w:t>
      </w:r>
      <w:r w:rsidRPr="00D82251">
        <w:t xml:space="preserve"> </w:t>
      </w:r>
      <w:r w:rsidRPr="00D82251">
        <w:rPr>
          <w:i/>
          <w:iCs/>
        </w:rPr>
        <w:t>(used by)</w:t>
      </w:r>
    </w:p>
    <w:p w14:paraId="4E124433" w14:textId="77777777" w:rsidR="005727B1" w:rsidRDefault="005727B1" w:rsidP="005727B1">
      <w:pPr>
        <w:pStyle w:val="NormalWeb"/>
      </w:pPr>
      <w:r>
        <w:rPr>
          <w:rStyle w:val="Strong"/>
        </w:rPr>
        <w:t>Description:</w:t>
      </w:r>
      <w:r>
        <w:t xml:space="preserve"> Medical staff responsible for diagnosis and prescriptions.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25773D" w14:paraId="4154E567" w14:textId="77777777">
        <w:tc>
          <w:tcPr>
            <w:tcW w:w="758" w:type="dxa"/>
            <w:vAlign w:val="center"/>
          </w:tcPr>
          <w:p w14:paraId="77BF870F" w14:textId="77777777" w:rsidR="0025773D" w:rsidRDefault="0025773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09AD2FAE" w14:textId="77777777" w:rsidR="0025773D" w:rsidRDefault="0025773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540AE8F9" w14:textId="77777777" w:rsidR="0025773D" w:rsidRDefault="0025773D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41986C3A" w14:textId="77777777" w:rsidR="0025773D" w:rsidRDefault="0025773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0F7CC9C3" w14:textId="77777777" w:rsidR="0025773D" w:rsidRDefault="0025773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25773D" w14:paraId="7F411B0A" w14:textId="77777777">
        <w:tc>
          <w:tcPr>
            <w:tcW w:w="758" w:type="dxa"/>
            <w:vAlign w:val="center"/>
          </w:tcPr>
          <w:p w14:paraId="70F176A8" w14:textId="6C3451F0" w:rsidR="0025773D" w:rsidRPr="0025773D" w:rsidRDefault="0025773D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-5</w:t>
            </w:r>
          </w:p>
        </w:tc>
        <w:tc>
          <w:tcPr>
            <w:tcW w:w="1966" w:type="dxa"/>
            <w:vAlign w:val="center"/>
          </w:tcPr>
          <w:p w14:paraId="7A620DDA" w14:textId="0161168B" w:rsidR="0025773D" w:rsidRPr="00286E2D" w:rsidRDefault="00FF7BAF">
            <w:pPr>
              <w:rPr>
                <w:lang w:val="en-US"/>
              </w:rPr>
            </w:pPr>
            <w:r>
              <w:rPr>
                <w:lang w:val="en-US"/>
              </w:rPr>
              <w:t>(I</w:t>
            </w:r>
            <w:r w:rsidR="00286E2D">
              <w:rPr>
                <w:lang w:val="en-US"/>
              </w:rPr>
              <w:t>nheritance</w:t>
            </w:r>
            <w:r>
              <w:rPr>
                <w:lang w:val="en-US"/>
              </w:rPr>
              <w:t>)</w:t>
            </w:r>
          </w:p>
        </w:tc>
        <w:tc>
          <w:tcPr>
            <w:tcW w:w="1566" w:type="dxa"/>
            <w:vAlign w:val="center"/>
          </w:tcPr>
          <w:p w14:paraId="1EBA6A18" w14:textId="11B9815F" w:rsidR="0025773D" w:rsidRDefault="0025773D">
            <w:pPr>
              <w:rPr>
                <w:lang w:val="en-US"/>
              </w:rPr>
            </w:pPr>
          </w:p>
        </w:tc>
        <w:tc>
          <w:tcPr>
            <w:tcW w:w="1640" w:type="dxa"/>
            <w:vAlign w:val="center"/>
          </w:tcPr>
          <w:p w14:paraId="7084E4F8" w14:textId="10448661" w:rsidR="0025773D" w:rsidRPr="00CA79CA" w:rsidRDefault="0025773D">
            <w:pPr>
              <w:rPr>
                <w:lang w:val="en-US"/>
              </w:rPr>
            </w:pPr>
            <w:r>
              <w:t>pr</w:t>
            </w:r>
            <w:r w:rsidR="00CA79CA">
              <w:rPr>
                <w:lang w:val="en-US"/>
              </w:rPr>
              <w:t>otected</w:t>
            </w:r>
          </w:p>
        </w:tc>
        <w:tc>
          <w:tcPr>
            <w:tcW w:w="3646" w:type="dxa"/>
            <w:vAlign w:val="center"/>
          </w:tcPr>
          <w:p w14:paraId="3550FE86" w14:textId="6098F586" w:rsidR="0025773D" w:rsidRPr="003E6800" w:rsidRDefault="003E6800">
            <w:pPr>
              <w:rPr>
                <w:lang w:val="en-US"/>
              </w:rPr>
            </w:pPr>
            <w:r>
              <w:rPr>
                <w:lang w:val="en-US"/>
              </w:rPr>
              <w:t>Inherit</w:t>
            </w:r>
            <w:r w:rsidR="00FF7BAF">
              <w:rPr>
                <w:lang w:val="en-US"/>
              </w:rPr>
              <w:t>s</w:t>
            </w:r>
            <w:r>
              <w:rPr>
                <w:lang w:val="en-US"/>
              </w:rPr>
              <w:t xml:space="preserve"> from Staff</w:t>
            </w:r>
          </w:p>
        </w:tc>
      </w:tr>
      <w:tr w:rsidR="0025773D" w14:paraId="71F503A8" w14:textId="77777777">
        <w:tc>
          <w:tcPr>
            <w:tcW w:w="758" w:type="dxa"/>
            <w:vAlign w:val="center"/>
          </w:tcPr>
          <w:p w14:paraId="7FB74FF5" w14:textId="110EB261" w:rsidR="0025773D" w:rsidRPr="008A3A54" w:rsidRDefault="00A708E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66" w:type="dxa"/>
            <w:vAlign w:val="center"/>
          </w:tcPr>
          <w:p w14:paraId="368357A0" w14:textId="5621B7AA" w:rsidR="0025773D" w:rsidRPr="008A3A54" w:rsidRDefault="008A3A54">
            <w:pPr>
              <w:rPr>
                <w:lang w:val="en-US"/>
              </w:rPr>
            </w:pPr>
            <w:r>
              <w:rPr>
                <w:lang w:val="en-US"/>
              </w:rPr>
              <w:t>specialty</w:t>
            </w:r>
          </w:p>
        </w:tc>
        <w:tc>
          <w:tcPr>
            <w:tcW w:w="1566" w:type="dxa"/>
            <w:vAlign w:val="center"/>
          </w:tcPr>
          <w:p w14:paraId="67C56512" w14:textId="77777777" w:rsidR="0025773D" w:rsidRDefault="0025773D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1AC35C7A" w14:textId="77777777" w:rsidR="0025773D" w:rsidRDefault="0025773D">
            <w:r>
              <w:t>private</w:t>
            </w:r>
          </w:p>
        </w:tc>
        <w:tc>
          <w:tcPr>
            <w:tcW w:w="3646" w:type="dxa"/>
            <w:vAlign w:val="center"/>
          </w:tcPr>
          <w:p w14:paraId="53BF6E3D" w14:textId="38C63DD2" w:rsidR="0025773D" w:rsidRPr="008A3A54" w:rsidRDefault="008A3A54">
            <w:pPr>
              <w:rPr>
                <w:lang w:val="en-US"/>
              </w:rPr>
            </w:pPr>
            <w:r>
              <w:rPr>
                <w:lang w:val="en-US"/>
              </w:rPr>
              <w:t>Doctor’s specialty</w:t>
            </w:r>
          </w:p>
        </w:tc>
      </w:tr>
      <w:tr w:rsidR="0025773D" w14:paraId="199093E6" w14:textId="77777777">
        <w:tc>
          <w:tcPr>
            <w:tcW w:w="758" w:type="dxa"/>
            <w:vAlign w:val="center"/>
          </w:tcPr>
          <w:p w14:paraId="5F9A3AA4" w14:textId="0EC2BFCC" w:rsidR="0025773D" w:rsidRPr="00A708ED" w:rsidRDefault="00A708E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66" w:type="dxa"/>
            <w:vAlign w:val="center"/>
          </w:tcPr>
          <w:p w14:paraId="3AC89419" w14:textId="6EAF4C47" w:rsidR="0025773D" w:rsidRPr="00A708ED" w:rsidRDefault="00A708ED">
            <w:pPr>
              <w:rPr>
                <w:lang w:val="en-US"/>
              </w:rPr>
            </w:pPr>
            <w:r>
              <w:rPr>
                <w:lang w:val="en-US"/>
              </w:rPr>
              <w:t>degree</w:t>
            </w:r>
          </w:p>
        </w:tc>
        <w:tc>
          <w:tcPr>
            <w:tcW w:w="1566" w:type="dxa"/>
            <w:vAlign w:val="center"/>
          </w:tcPr>
          <w:p w14:paraId="3BE659D9" w14:textId="77777777" w:rsidR="0025773D" w:rsidRDefault="0025773D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0F11C0B6" w14:textId="77777777" w:rsidR="0025773D" w:rsidRDefault="0025773D">
            <w:r>
              <w:t>private</w:t>
            </w:r>
          </w:p>
        </w:tc>
        <w:tc>
          <w:tcPr>
            <w:tcW w:w="3646" w:type="dxa"/>
            <w:vAlign w:val="center"/>
          </w:tcPr>
          <w:p w14:paraId="371AC8A8" w14:textId="392A4F8E" w:rsidR="0025773D" w:rsidRPr="00D97416" w:rsidRDefault="00D97416">
            <w:pPr>
              <w:rPr>
                <w:lang w:val="en-US"/>
              </w:rPr>
            </w:pPr>
            <w:r>
              <w:rPr>
                <w:lang w:val="en-US"/>
              </w:rPr>
              <w:t>Qualification</w:t>
            </w:r>
          </w:p>
        </w:tc>
      </w:tr>
    </w:tbl>
    <w:p w14:paraId="1C22FE4F" w14:textId="77777777" w:rsidR="00D01885" w:rsidRPr="00D01885" w:rsidRDefault="00D01885" w:rsidP="00D01885">
      <w:pPr>
        <w:pStyle w:val="NormalWeb"/>
      </w:pPr>
      <w:r w:rsidRPr="00D01885">
        <w:rPr>
          <w:b/>
          <w:bCs/>
        </w:rPr>
        <w:t>Main Methods</w:t>
      </w:r>
    </w:p>
    <w:p w14:paraId="0582DD84" w14:textId="77777777" w:rsidR="00D01885" w:rsidRPr="00D01885" w:rsidRDefault="00D01885" w:rsidP="00447B24">
      <w:pPr>
        <w:pStyle w:val="NormalWeb"/>
        <w:numPr>
          <w:ilvl w:val="0"/>
          <w:numId w:val="6"/>
        </w:numPr>
      </w:pPr>
      <w:r w:rsidRPr="00D01885">
        <w:t>diagnosePatient() : void – perform diagnosis</w:t>
      </w:r>
    </w:p>
    <w:p w14:paraId="0878C901" w14:textId="77777777" w:rsidR="00D01885" w:rsidRPr="00D01885" w:rsidRDefault="00D01885" w:rsidP="00447B24">
      <w:pPr>
        <w:pStyle w:val="NormalWeb"/>
        <w:numPr>
          <w:ilvl w:val="0"/>
          <w:numId w:val="6"/>
        </w:numPr>
      </w:pPr>
      <w:r w:rsidRPr="00D01885">
        <w:t>createMedicalRecord() : MedicalRecord – create a new record</w:t>
      </w:r>
    </w:p>
    <w:p w14:paraId="1CC3D9BF" w14:textId="77777777" w:rsidR="00D01885" w:rsidRPr="00D01885" w:rsidRDefault="00D01885" w:rsidP="00447B24">
      <w:pPr>
        <w:pStyle w:val="NormalWeb"/>
        <w:numPr>
          <w:ilvl w:val="0"/>
          <w:numId w:val="6"/>
        </w:numPr>
      </w:pPr>
      <w:r w:rsidRPr="00D01885">
        <w:t>viewPatientRecord(patientId:int) : Patient – retrieve patient data</w:t>
      </w:r>
    </w:p>
    <w:p w14:paraId="5C9A5200" w14:textId="51A698DE" w:rsidR="005727B1" w:rsidRDefault="00D01885" w:rsidP="00447B24">
      <w:pPr>
        <w:pStyle w:val="NormalWeb"/>
        <w:numPr>
          <w:ilvl w:val="0"/>
          <w:numId w:val="6"/>
        </w:numPr>
      </w:pPr>
      <w:r w:rsidRPr="00D01885">
        <w:t>createPrescription(recordId:int) : Prescription – generate prescription</w:t>
      </w:r>
    </w:p>
    <w:p w14:paraId="4FA31F3E" w14:textId="2EFC48C5" w:rsidR="00C13A13" w:rsidRPr="008C2495" w:rsidRDefault="000B387F" w:rsidP="00C13A13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>Class: Receptionist (extends Staff)</w:t>
      </w:r>
    </w:p>
    <w:p w14:paraId="1D30699C" w14:textId="0F398CDB" w:rsidR="00297D6B" w:rsidRDefault="00297D6B" w:rsidP="00297D6B">
      <w:pPr>
        <w:rPr>
          <w:rFonts w:asciiTheme="majorHAnsi" w:hAnsiTheme="majorHAnsi" w:cstheme="majorBidi"/>
          <w:lang w:val="en-US"/>
        </w:rPr>
      </w:pPr>
      <w:r w:rsidRPr="3089C66A">
        <w:rPr>
          <w:rStyle w:val="Strong"/>
          <w:rFonts w:asciiTheme="majorHAnsi" w:hAnsiTheme="majorHAnsi" w:cstheme="majorBidi"/>
        </w:rPr>
        <w:t>Inheritance:</w:t>
      </w:r>
      <w:r w:rsidRPr="3089C66A">
        <w:rPr>
          <w:rFonts w:asciiTheme="majorHAnsi" w:hAnsiTheme="majorHAnsi" w:cstheme="majorBidi"/>
          <w:lang w:val="en-US"/>
        </w:rPr>
        <w:t xml:space="preserve"> Staff</w:t>
      </w:r>
    </w:p>
    <w:p w14:paraId="1E5D1207" w14:textId="5BF63143" w:rsidR="00D82251" w:rsidRPr="00A84695" w:rsidRDefault="00617CE0" w:rsidP="00297D6B">
      <w:pPr>
        <w:rPr>
          <w:lang w:val="en-US"/>
        </w:rPr>
      </w:pPr>
      <w:r>
        <w:rPr>
          <w:b/>
          <w:bCs/>
          <w:lang w:val="en-US"/>
        </w:rPr>
        <w:t xml:space="preserve">Relationships: </w:t>
      </w:r>
      <w:r w:rsidRPr="00617CE0">
        <w:t xml:space="preserve">Association with </w:t>
      </w:r>
      <w:r w:rsidRPr="00617CE0">
        <w:rPr>
          <w:b/>
          <w:bCs/>
        </w:rPr>
        <w:t>Patient</w:t>
      </w:r>
      <w:r w:rsidRPr="00617CE0">
        <w:t xml:space="preserve">, </w:t>
      </w:r>
      <w:r w:rsidRPr="00617CE0">
        <w:rPr>
          <w:b/>
          <w:bCs/>
        </w:rPr>
        <w:t>Invoice</w:t>
      </w:r>
    </w:p>
    <w:p w14:paraId="65505279" w14:textId="138E0D7A" w:rsidR="00297D6B" w:rsidRDefault="00297D6B" w:rsidP="00297D6B">
      <w:pPr>
        <w:pStyle w:val="NormalWeb"/>
      </w:pPr>
      <w:r>
        <w:rPr>
          <w:rStyle w:val="Strong"/>
        </w:rPr>
        <w:t>Description:</w:t>
      </w:r>
      <w:r>
        <w:t xml:space="preserve"> </w:t>
      </w:r>
      <w:r w:rsidR="00A70E67" w:rsidRPr="00A70E67">
        <w:rPr>
          <w:lang w:val="vi-VN"/>
        </w:rPr>
        <w:t>Handles patient reception, appointment booking, and invoices.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FF7BAF" w14:paraId="4DA0F5B4" w14:textId="77777777">
        <w:tc>
          <w:tcPr>
            <w:tcW w:w="758" w:type="dxa"/>
            <w:vAlign w:val="center"/>
          </w:tcPr>
          <w:p w14:paraId="325FEBD2" w14:textId="77777777" w:rsidR="00FF7BAF" w:rsidRDefault="00FF7BA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24E6A6F1" w14:textId="77777777" w:rsidR="00FF7BAF" w:rsidRDefault="00FF7BA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3F9F3940" w14:textId="77777777" w:rsidR="00FF7BAF" w:rsidRDefault="00FF7BAF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5A6433F3" w14:textId="77777777" w:rsidR="00FF7BAF" w:rsidRDefault="00FF7BA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5129DA1A" w14:textId="77777777" w:rsidR="00FF7BAF" w:rsidRDefault="00FF7BA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FF7BAF" w14:paraId="57919B87" w14:textId="77777777">
        <w:tc>
          <w:tcPr>
            <w:tcW w:w="758" w:type="dxa"/>
            <w:vAlign w:val="center"/>
          </w:tcPr>
          <w:p w14:paraId="32FEE790" w14:textId="77777777" w:rsidR="00FF7BAF" w:rsidRPr="0025773D" w:rsidRDefault="00FF7BAF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-5</w:t>
            </w:r>
          </w:p>
        </w:tc>
        <w:tc>
          <w:tcPr>
            <w:tcW w:w="1966" w:type="dxa"/>
            <w:vAlign w:val="center"/>
          </w:tcPr>
          <w:p w14:paraId="78064BBC" w14:textId="1013650C" w:rsidR="00FF7BAF" w:rsidRPr="00286E2D" w:rsidRDefault="00FF7BAF">
            <w:pPr>
              <w:rPr>
                <w:lang w:val="en-US"/>
              </w:rPr>
            </w:pPr>
            <w:r>
              <w:rPr>
                <w:lang w:val="en-US"/>
              </w:rPr>
              <w:t>(Inheritance)</w:t>
            </w:r>
          </w:p>
        </w:tc>
        <w:tc>
          <w:tcPr>
            <w:tcW w:w="1566" w:type="dxa"/>
            <w:vAlign w:val="center"/>
          </w:tcPr>
          <w:p w14:paraId="249475FE" w14:textId="19FBF25F" w:rsidR="00FF7BAF" w:rsidRPr="00FF7BAF" w:rsidRDefault="00FF7BAF">
            <w:pPr>
              <w:rPr>
                <w:lang w:val="en-US"/>
              </w:rPr>
            </w:pPr>
          </w:p>
        </w:tc>
        <w:tc>
          <w:tcPr>
            <w:tcW w:w="1640" w:type="dxa"/>
            <w:vAlign w:val="center"/>
          </w:tcPr>
          <w:p w14:paraId="6E7F4D23" w14:textId="77777777" w:rsidR="00FF7BAF" w:rsidRPr="00CA79CA" w:rsidRDefault="00FF7BAF">
            <w:pPr>
              <w:rPr>
                <w:lang w:val="en-US"/>
              </w:rPr>
            </w:pPr>
            <w:r>
              <w:t>pr</w:t>
            </w:r>
            <w:r>
              <w:rPr>
                <w:lang w:val="en-US"/>
              </w:rPr>
              <w:t>otected</w:t>
            </w:r>
          </w:p>
        </w:tc>
        <w:tc>
          <w:tcPr>
            <w:tcW w:w="3646" w:type="dxa"/>
            <w:vAlign w:val="center"/>
          </w:tcPr>
          <w:p w14:paraId="24BF3CF0" w14:textId="77777777" w:rsidR="00FF7BAF" w:rsidRPr="003E6800" w:rsidRDefault="00FF7BAF">
            <w:pPr>
              <w:rPr>
                <w:lang w:val="en-US"/>
              </w:rPr>
            </w:pPr>
            <w:r>
              <w:rPr>
                <w:lang w:val="en-US"/>
              </w:rPr>
              <w:t>Inherits from Staff</w:t>
            </w:r>
          </w:p>
        </w:tc>
      </w:tr>
    </w:tbl>
    <w:p w14:paraId="06D3B997" w14:textId="77777777" w:rsidR="00434AB0" w:rsidRPr="00434AB0" w:rsidRDefault="00434AB0" w:rsidP="00434AB0">
      <w:pPr>
        <w:pStyle w:val="NormalWeb"/>
      </w:pPr>
      <w:r w:rsidRPr="00434AB0">
        <w:rPr>
          <w:b/>
          <w:bCs/>
        </w:rPr>
        <w:t>Main Methods</w:t>
      </w:r>
    </w:p>
    <w:p w14:paraId="03837ED8" w14:textId="77777777" w:rsidR="00434AB0" w:rsidRPr="00434AB0" w:rsidRDefault="00434AB0" w:rsidP="00447B24">
      <w:pPr>
        <w:pStyle w:val="NormalWeb"/>
        <w:numPr>
          <w:ilvl w:val="0"/>
          <w:numId w:val="7"/>
        </w:numPr>
      </w:pPr>
      <w:r w:rsidRPr="00434AB0">
        <w:t>createReception(patientId:int) : Reception – register patient arrival</w:t>
      </w:r>
    </w:p>
    <w:p w14:paraId="66A5E5A8" w14:textId="77777777" w:rsidR="00434AB0" w:rsidRPr="00434AB0" w:rsidRDefault="00434AB0" w:rsidP="00447B24">
      <w:pPr>
        <w:pStyle w:val="NormalWeb"/>
        <w:numPr>
          <w:ilvl w:val="0"/>
          <w:numId w:val="7"/>
        </w:numPr>
      </w:pPr>
      <w:r w:rsidRPr="00434AB0">
        <w:t>manageAppointment() : void – manage appointment list</w:t>
      </w:r>
    </w:p>
    <w:p w14:paraId="056838EC" w14:textId="77777777" w:rsidR="00434AB0" w:rsidRPr="00434AB0" w:rsidRDefault="00434AB0" w:rsidP="00447B24">
      <w:pPr>
        <w:pStyle w:val="NormalWeb"/>
        <w:numPr>
          <w:ilvl w:val="0"/>
          <w:numId w:val="7"/>
        </w:numPr>
      </w:pPr>
      <w:r w:rsidRPr="00434AB0">
        <w:t>bookAppointment(patientId:int, doctorId:int, slot:DateTime) : Appointment – schedule appointment</w:t>
      </w:r>
    </w:p>
    <w:p w14:paraId="0A5C75E0" w14:textId="77777777" w:rsidR="00434AB0" w:rsidRPr="00434AB0" w:rsidRDefault="00434AB0" w:rsidP="00447B24">
      <w:pPr>
        <w:pStyle w:val="NormalWeb"/>
        <w:numPr>
          <w:ilvl w:val="0"/>
          <w:numId w:val="7"/>
        </w:numPr>
      </w:pPr>
      <w:r w:rsidRPr="00434AB0">
        <w:t>cancelAppointment(appointmentId:int) : Boolean – cancel appointment</w:t>
      </w:r>
    </w:p>
    <w:p w14:paraId="1822D870" w14:textId="77777777" w:rsidR="00434AB0" w:rsidRPr="00434AB0" w:rsidRDefault="00434AB0" w:rsidP="00447B24">
      <w:pPr>
        <w:pStyle w:val="NormalWeb"/>
        <w:numPr>
          <w:ilvl w:val="0"/>
          <w:numId w:val="7"/>
        </w:numPr>
      </w:pPr>
      <w:r w:rsidRPr="00434AB0">
        <w:t>searchInvoice(criteria:String) : List&lt;Invoice&gt; – search invoices</w:t>
      </w:r>
    </w:p>
    <w:p w14:paraId="0BD5EDCC" w14:textId="77777777" w:rsidR="00434AB0" w:rsidRPr="00434AB0" w:rsidRDefault="00434AB0" w:rsidP="00447B24">
      <w:pPr>
        <w:pStyle w:val="NormalWeb"/>
        <w:numPr>
          <w:ilvl w:val="0"/>
          <w:numId w:val="7"/>
        </w:numPr>
      </w:pPr>
      <w:r w:rsidRPr="00434AB0">
        <w:t>updateInvoice(invoiceId:int) : Boolean – modify invoice</w:t>
      </w:r>
    </w:p>
    <w:p w14:paraId="5E0B09D1" w14:textId="1FFDC27B" w:rsidR="00277C43" w:rsidRPr="008C2495" w:rsidRDefault="00277C43" w:rsidP="00277C43">
      <w:pPr>
        <w:pStyle w:val="Heading3"/>
        <w:rPr>
          <w:rFonts w:asciiTheme="majorHAnsi" w:hAnsiTheme="majorHAnsi" w:cstheme="majorHAnsi"/>
          <w:iCs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</w:t>
      </w:r>
      <w:r w:rsidR="009E0A70" w:rsidRPr="008C2495">
        <w:rPr>
          <w:rFonts w:asciiTheme="majorHAnsi" w:hAnsiTheme="majorHAnsi" w:cstheme="majorHAnsi"/>
          <w:sz w:val="24"/>
          <w:szCs w:val="24"/>
          <w:lang w:val="en-US"/>
        </w:rPr>
        <w:t>WarehouseStaff</w:t>
      </w:r>
      <w:r w:rsidRPr="008C2495">
        <w:rPr>
          <w:rFonts w:asciiTheme="majorHAnsi" w:hAnsiTheme="majorHAnsi" w:cstheme="majorHAnsi"/>
          <w:sz w:val="24"/>
          <w:szCs w:val="24"/>
        </w:rPr>
        <w:t xml:space="preserve"> </w:t>
      </w:r>
      <w:r w:rsidRPr="008C2495">
        <w:rPr>
          <w:rFonts w:asciiTheme="majorHAnsi" w:hAnsiTheme="majorHAnsi" w:cstheme="majorHAnsi"/>
          <w:iCs/>
          <w:sz w:val="24"/>
          <w:szCs w:val="24"/>
        </w:rPr>
        <w:t>(extends Staff)</w:t>
      </w:r>
    </w:p>
    <w:p w14:paraId="688486F1" w14:textId="6C16DFDE" w:rsidR="00277C43" w:rsidRDefault="00277C43" w:rsidP="00277C43">
      <w:pPr>
        <w:rPr>
          <w:rFonts w:asciiTheme="majorHAnsi" w:hAnsiTheme="majorHAnsi" w:cstheme="majorBidi"/>
          <w:lang w:val="en-US"/>
        </w:rPr>
      </w:pPr>
      <w:r w:rsidRPr="450CEA08">
        <w:rPr>
          <w:rStyle w:val="Strong"/>
          <w:rFonts w:asciiTheme="majorHAnsi" w:hAnsiTheme="majorHAnsi" w:cstheme="majorBidi"/>
        </w:rPr>
        <w:t>Inheritance:</w:t>
      </w:r>
      <w:r w:rsidRPr="450CEA08">
        <w:rPr>
          <w:rFonts w:asciiTheme="majorHAnsi" w:hAnsiTheme="majorHAnsi" w:cstheme="majorBidi"/>
          <w:lang w:val="en-US"/>
        </w:rPr>
        <w:t xml:space="preserve"> Staff</w:t>
      </w:r>
    </w:p>
    <w:p w14:paraId="624DAE7D" w14:textId="4628216F" w:rsidR="00617CE0" w:rsidRPr="00A84695" w:rsidRDefault="003C7001" w:rsidP="00277C43">
      <w:pPr>
        <w:rPr>
          <w:lang w:val="en-US"/>
        </w:rPr>
      </w:pPr>
      <w:r>
        <w:rPr>
          <w:b/>
          <w:bCs/>
          <w:lang w:val="en-US"/>
        </w:rPr>
        <w:t xml:space="preserve">Relationships: </w:t>
      </w:r>
      <w:r w:rsidRPr="003C7001">
        <w:t xml:space="preserve">Association with </w:t>
      </w:r>
      <w:r w:rsidRPr="003C7001">
        <w:rPr>
          <w:b/>
          <w:bCs/>
        </w:rPr>
        <w:t>Prescription</w:t>
      </w:r>
      <w:r w:rsidRPr="003C7001">
        <w:t xml:space="preserve">, </w:t>
      </w:r>
      <w:r w:rsidRPr="003C7001">
        <w:rPr>
          <w:b/>
          <w:bCs/>
        </w:rPr>
        <w:t>MedicineImport</w:t>
      </w:r>
      <w:r w:rsidRPr="003C7001">
        <w:t xml:space="preserve">, </w:t>
      </w:r>
      <w:r w:rsidRPr="003C7001">
        <w:rPr>
          <w:b/>
          <w:bCs/>
        </w:rPr>
        <w:t>MedicineInventory</w:t>
      </w:r>
    </w:p>
    <w:p w14:paraId="3F39BA98" w14:textId="7827BDB4" w:rsidR="00277C43" w:rsidRDefault="00277C43" w:rsidP="00277C43">
      <w:pPr>
        <w:pStyle w:val="NormalWeb"/>
      </w:pPr>
      <w:r>
        <w:rPr>
          <w:rStyle w:val="Strong"/>
        </w:rPr>
        <w:t>Description:</w:t>
      </w:r>
      <w:r>
        <w:t xml:space="preserve"> </w:t>
      </w:r>
      <w:r w:rsidR="00194C18" w:rsidRPr="00194C18">
        <w:rPr>
          <w:lang w:val="vi-VN"/>
        </w:rPr>
        <w:t>Manages medicine imports, stock, and inventory.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277C43" w14:paraId="5BB9DAB9" w14:textId="77777777">
        <w:tc>
          <w:tcPr>
            <w:tcW w:w="758" w:type="dxa"/>
            <w:vAlign w:val="center"/>
          </w:tcPr>
          <w:p w14:paraId="24B83A67" w14:textId="77777777" w:rsidR="00277C43" w:rsidRDefault="00277C43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4AA54B72" w14:textId="77777777" w:rsidR="00277C43" w:rsidRDefault="00277C43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424C3FF0" w14:textId="77777777" w:rsidR="00277C43" w:rsidRDefault="00277C43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023DA6C5" w14:textId="77777777" w:rsidR="00277C43" w:rsidRDefault="00277C43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1233791C" w14:textId="77777777" w:rsidR="00277C43" w:rsidRDefault="00277C43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277C43" w14:paraId="50953F0A" w14:textId="77777777">
        <w:tc>
          <w:tcPr>
            <w:tcW w:w="758" w:type="dxa"/>
            <w:vAlign w:val="center"/>
          </w:tcPr>
          <w:p w14:paraId="0408DADB" w14:textId="77777777" w:rsidR="00277C43" w:rsidRPr="0025773D" w:rsidRDefault="00277C43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-5</w:t>
            </w:r>
          </w:p>
        </w:tc>
        <w:tc>
          <w:tcPr>
            <w:tcW w:w="1966" w:type="dxa"/>
            <w:vAlign w:val="center"/>
          </w:tcPr>
          <w:p w14:paraId="62C0A965" w14:textId="77777777" w:rsidR="00277C43" w:rsidRPr="00286E2D" w:rsidRDefault="00277C43">
            <w:pPr>
              <w:rPr>
                <w:lang w:val="en-US"/>
              </w:rPr>
            </w:pPr>
            <w:r>
              <w:rPr>
                <w:lang w:val="en-US"/>
              </w:rPr>
              <w:t>(Inheritance)</w:t>
            </w:r>
          </w:p>
        </w:tc>
        <w:tc>
          <w:tcPr>
            <w:tcW w:w="1566" w:type="dxa"/>
            <w:vAlign w:val="center"/>
          </w:tcPr>
          <w:p w14:paraId="142F7D7B" w14:textId="77777777" w:rsidR="00277C43" w:rsidRPr="00FF7BAF" w:rsidRDefault="00277C43">
            <w:pPr>
              <w:rPr>
                <w:lang w:val="en-US"/>
              </w:rPr>
            </w:pPr>
          </w:p>
        </w:tc>
        <w:tc>
          <w:tcPr>
            <w:tcW w:w="1640" w:type="dxa"/>
            <w:vAlign w:val="center"/>
          </w:tcPr>
          <w:p w14:paraId="7CED9FD6" w14:textId="77777777" w:rsidR="00277C43" w:rsidRPr="00CA79CA" w:rsidRDefault="00277C43">
            <w:pPr>
              <w:rPr>
                <w:lang w:val="en-US"/>
              </w:rPr>
            </w:pPr>
            <w:r>
              <w:t>pr</w:t>
            </w:r>
            <w:r>
              <w:rPr>
                <w:lang w:val="en-US"/>
              </w:rPr>
              <w:t>otected</w:t>
            </w:r>
          </w:p>
        </w:tc>
        <w:tc>
          <w:tcPr>
            <w:tcW w:w="3646" w:type="dxa"/>
            <w:vAlign w:val="center"/>
          </w:tcPr>
          <w:p w14:paraId="4319D1DF" w14:textId="77777777" w:rsidR="00277C43" w:rsidRPr="003E6800" w:rsidRDefault="00277C43">
            <w:pPr>
              <w:rPr>
                <w:lang w:val="en-US"/>
              </w:rPr>
            </w:pPr>
            <w:r>
              <w:rPr>
                <w:lang w:val="en-US"/>
              </w:rPr>
              <w:t>Inherits from Staff</w:t>
            </w:r>
          </w:p>
        </w:tc>
      </w:tr>
    </w:tbl>
    <w:p w14:paraId="1FDAFD18" w14:textId="77777777" w:rsidR="00D02B01" w:rsidRPr="00D02B01" w:rsidRDefault="00D02B01" w:rsidP="00D02B01">
      <w:pPr>
        <w:pStyle w:val="NormalWeb"/>
      </w:pPr>
      <w:r>
        <w:br/>
      </w:r>
      <w:r w:rsidRPr="00D02B01">
        <w:rPr>
          <w:b/>
          <w:bCs/>
        </w:rPr>
        <w:t>Main Methods</w:t>
      </w:r>
    </w:p>
    <w:p w14:paraId="2F2C5231" w14:textId="77777777" w:rsidR="00D02B01" w:rsidRPr="00D02B01" w:rsidRDefault="00D02B01" w:rsidP="00447B24">
      <w:pPr>
        <w:pStyle w:val="NormalWeb"/>
        <w:numPr>
          <w:ilvl w:val="0"/>
          <w:numId w:val="8"/>
        </w:numPr>
      </w:pPr>
      <w:r w:rsidRPr="00D02B01">
        <w:t>manageInventory() : void – manage stock</w:t>
      </w:r>
    </w:p>
    <w:p w14:paraId="5259FEC9" w14:textId="77777777" w:rsidR="00D02B01" w:rsidRPr="00D02B01" w:rsidRDefault="00D02B01" w:rsidP="00447B24">
      <w:pPr>
        <w:pStyle w:val="NormalWeb"/>
        <w:numPr>
          <w:ilvl w:val="0"/>
          <w:numId w:val="8"/>
        </w:numPr>
      </w:pPr>
      <w:r w:rsidRPr="00D02B01">
        <w:t>importMedicine() : void – handle import</w:t>
      </w:r>
    </w:p>
    <w:p w14:paraId="61904ED1" w14:textId="77777777" w:rsidR="00D02B01" w:rsidRPr="00D02B01" w:rsidRDefault="00D02B01" w:rsidP="00447B24">
      <w:pPr>
        <w:pStyle w:val="NormalWeb"/>
        <w:numPr>
          <w:ilvl w:val="0"/>
          <w:numId w:val="8"/>
        </w:numPr>
      </w:pPr>
      <w:r w:rsidRPr="00D02B01">
        <w:t>addNewMedicine(data:String) : Medicine – register medicine</w:t>
      </w:r>
    </w:p>
    <w:p w14:paraId="782C940B" w14:textId="77777777" w:rsidR="00D02B01" w:rsidRPr="00D02B01" w:rsidRDefault="00D02B01" w:rsidP="00447B24">
      <w:pPr>
        <w:pStyle w:val="NormalWeb"/>
        <w:numPr>
          <w:ilvl w:val="0"/>
          <w:numId w:val="8"/>
        </w:numPr>
      </w:pPr>
      <w:r w:rsidRPr="00D02B01">
        <w:t>updateStockQuantity(medicineId:int, delta:int) : Boolean – update stock</w:t>
      </w:r>
    </w:p>
    <w:p w14:paraId="61386E51" w14:textId="77777777" w:rsidR="00D02B01" w:rsidRPr="00D02B01" w:rsidRDefault="00D02B01" w:rsidP="00447B24">
      <w:pPr>
        <w:pStyle w:val="NormalWeb"/>
        <w:numPr>
          <w:ilvl w:val="0"/>
          <w:numId w:val="8"/>
        </w:numPr>
      </w:pPr>
      <w:r w:rsidRPr="00D02B01">
        <w:t>manageExpiredMedicines() : void – handle expired stock</w:t>
      </w:r>
    </w:p>
    <w:p w14:paraId="4CED113C" w14:textId="77777777" w:rsidR="00D02B01" w:rsidRDefault="00D02B01" w:rsidP="00447B24">
      <w:pPr>
        <w:pStyle w:val="NormalWeb"/>
        <w:numPr>
          <w:ilvl w:val="0"/>
          <w:numId w:val="8"/>
        </w:numPr>
      </w:pPr>
      <w:r w:rsidRPr="00D02B01">
        <w:t>viewMedicineList(filter:String) : List&lt;Medicine&gt; – search medicine</w:t>
      </w:r>
    </w:p>
    <w:p w14:paraId="77432DAF" w14:textId="3A71917C" w:rsidR="00CA2634" w:rsidRPr="008C2495" w:rsidRDefault="00CA2634" w:rsidP="00CA2634">
      <w:pPr>
        <w:pStyle w:val="Heading3"/>
        <w:rPr>
          <w:rFonts w:asciiTheme="majorHAnsi" w:hAnsiTheme="majorHAnsi" w:cstheme="majorHAnsi"/>
          <w:iCs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</w:t>
      </w:r>
      <w:r w:rsidRPr="008C2495">
        <w:rPr>
          <w:rFonts w:asciiTheme="majorHAnsi" w:hAnsiTheme="majorHAnsi" w:cstheme="majorHAnsi"/>
          <w:sz w:val="24"/>
          <w:szCs w:val="24"/>
          <w:lang w:val="en-US"/>
        </w:rPr>
        <w:t>Admin</w:t>
      </w:r>
      <w:r w:rsidRPr="008C2495">
        <w:rPr>
          <w:rFonts w:asciiTheme="majorHAnsi" w:hAnsiTheme="majorHAnsi" w:cstheme="majorHAnsi"/>
          <w:sz w:val="24"/>
          <w:szCs w:val="24"/>
        </w:rPr>
        <w:t xml:space="preserve"> </w:t>
      </w:r>
      <w:r w:rsidRPr="008C2495">
        <w:rPr>
          <w:rFonts w:asciiTheme="majorHAnsi" w:hAnsiTheme="majorHAnsi" w:cstheme="majorHAnsi"/>
          <w:iCs/>
          <w:sz w:val="24"/>
          <w:szCs w:val="24"/>
        </w:rPr>
        <w:t>(extends Staff)</w:t>
      </w:r>
    </w:p>
    <w:p w14:paraId="673C85F6" w14:textId="77777777" w:rsidR="00CA2634" w:rsidRDefault="00CA2634" w:rsidP="00CA2634">
      <w:pPr>
        <w:rPr>
          <w:rFonts w:asciiTheme="majorHAnsi" w:hAnsiTheme="majorHAnsi" w:cstheme="majorHAnsi"/>
          <w:iCs/>
          <w:szCs w:val="24"/>
          <w:lang w:val="en-US"/>
        </w:rPr>
      </w:pPr>
      <w:r w:rsidRPr="00CE7336">
        <w:rPr>
          <w:rStyle w:val="Strong"/>
          <w:rFonts w:asciiTheme="majorHAnsi" w:hAnsiTheme="majorHAnsi" w:cstheme="majorHAnsi"/>
          <w:iCs/>
          <w:szCs w:val="24"/>
        </w:rPr>
        <w:t>Inheritance:</w:t>
      </w:r>
      <w:r>
        <w:rPr>
          <w:rFonts w:asciiTheme="majorHAnsi" w:hAnsiTheme="majorHAnsi" w:cstheme="majorHAnsi"/>
          <w:iCs/>
          <w:szCs w:val="24"/>
          <w:lang w:val="en-US"/>
        </w:rPr>
        <w:t xml:space="preserve"> Staff</w:t>
      </w:r>
    </w:p>
    <w:p w14:paraId="2CC1F2E5" w14:textId="3936A2BF" w:rsidR="003C7001" w:rsidRPr="00A84695" w:rsidRDefault="00720BA9" w:rsidP="00CA2634">
      <w:pPr>
        <w:rPr>
          <w:lang w:val="en-US"/>
        </w:rPr>
      </w:pPr>
      <w:r>
        <w:rPr>
          <w:b/>
          <w:bCs/>
          <w:lang w:val="en-US"/>
        </w:rPr>
        <w:t xml:space="preserve">Relationships: </w:t>
      </w:r>
      <w:r w:rsidRPr="00720BA9">
        <w:t xml:space="preserve">Dependency with </w:t>
      </w:r>
      <w:r w:rsidRPr="00720BA9">
        <w:rPr>
          <w:b/>
          <w:bCs/>
        </w:rPr>
        <w:t>Account</w:t>
      </w:r>
      <w:r w:rsidRPr="00720BA9">
        <w:t xml:space="preserve"> </w:t>
      </w:r>
      <w:r w:rsidRPr="00720BA9">
        <w:rPr>
          <w:i/>
          <w:iCs/>
        </w:rPr>
        <w:t>(manages)</w:t>
      </w:r>
    </w:p>
    <w:p w14:paraId="17EC2415" w14:textId="46F11A8E" w:rsidR="00CA2634" w:rsidRDefault="00CA2634" w:rsidP="00CA2634">
      <w:pPr>
        <w:pStyle w:val="NormalWeb"/>
      </w:pPr>
      <w:r>
        <w:rPr>
          <w:rStyle w:val="Strong"/>
        </w:rPr>
        <w:t>Description:</w:t>
      </w:r>
      <w:r>
        <w:t xml:space="preserve"> </w:t>
      </w:r>
      <w:r w:rsidR="005D12A1" w:rsidRPr="005D12A1">
        <w:rPr>
          <w:lang w:val="vi-VN"/>
        </w:rPr>
        <w:t>System administrator managing accounts and roles.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CA2634" w14:paraId="223B1EE2" w14:textId="77777777">
        <w:tc>
          <w:tcPr>
            <w:tcW w:w="758" w:type="dxa"/>
            <w:vAlign w:val="center"/>
          </w:tcPr>
          <w:p w14:paraId="5930FAD1" w14:textId="77777777" w:rsidR="00CA2634" w:rsidRDefault="00CA263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4712FED0" w14:textId="77777777" w:rsidR="00CA2634" w:rsidRDefault="00CA263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3EC65811" w14:textId="77777777" w:rsidR="00CA2634" w:rsidRDefault="00CA2634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5A2D4A3C" w14:textId="77777777" w:rsidR="00CA2634" w:rsidRDefault="00CA263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1685B345" w14:textId="77777777" w:rsidR="00CA2634" w:rsidRDefault="00CA263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CA2634" w14:paraId="77802A41" w14:textId="77777777">
        <w:tc>
          <w:tcPr>
            <w:tcW w:w="758" w:type="dxa"/>
            <w:vAlign w:val="center"/>
          </w:tcPr>
          <w:p w14:paraId="511C7C26" w14:textId="77777777" w:rsidR="00CA2634" w:rsidRPr="0025773D" w:rsidRDefault="00CA2634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-5</w:t>
            </w:r>
          </w:p>
        </w:tc>
        <w:tc>
          <w:tcPr>
            <w:tcW w:w="1966" w:type="dxa"/>
            <w:vAlign w:val="center"/>
          </w:tcPr>
          <w:p w14:paraId="4CD3928C" w14:textId="77777777" w:rsidR="00CA2634" w:rsidRPr="00286E2D" w:rsidRDefault="00CA2634">
            <w:pPr>
              <w:rPr>
                <w:lang w:val="en-US"/>
              </w:rPr>
            </w:pPr>
            <w:r>
              <w:rPr>
                <w:lang w:val="en-US"/>
              </w:rPr>
              <w:t>(Inheritance)</w:t>
            </w:r>
          </w:p>
        </w:tc>
        <w:tc>
          <w:tcPr>
            <w:tcW w:w="1566" w:type="dxa"/>
            <w:vAlign w:val="center"/>
          </w:tcPr>
          <w:p w14:paraId="6BA9EF68" w14:textId="77777777" w:rsidR="00CA2634" w:rsidRPr="00FF7BAF" w:rsidRDefault="00CA2634">
            <w:pPr>
              <w:rPr>
                <w:lang w:val="en-US"/>
              </w:rPr>
            </w:pPr>
          </w:p>
        </w:tc>
        <w:tc>
          <w:tcPr>
            <w:tcW w:w="1640" w:type="dxa"/>
            <w:vAlign w:val="center"/>
          </w:tcPr>
          <w:p w14:paraId="71524DDB" w14:textId="77777777" w:rsidR="00CA2634" w:rsidRPr="00CA79CA" w:rsidRDefault="00CA2634">
            <w:pPr>
              <w:rPr>
                <w:lang w:val="en-US"/>
              </w:rPr>
            </w:pPr>
            <w:r>
              <w:t>pr</w:t>
            </w:r>
            <w:r>
              <w:rPr>
                <w:lang w:val="en-US"/>
              </w:rPr>
              <w:t>otected</w:t>
            </w:r>
          </w:p>
        </w:tc>
        <w:tc>
          <w:tcPr>
            <w:tcW w:w="3646" w:type="dxa"/>
            <w:vAlign w:val="center"/>
          </w:tcPr>
          <w:p w14:paraId="7D81CC1B" w14:textId="77777777" w:rsidR="00CA2634" w:rsidRPr="003E6800" w:rsidRDefault="00CA2634">
            <w:pPr>
              <w:rPr>
                <w:lang w:val="en-US"/>
              </w:rPr>
            </w:pPr>
            <w:r>
              <w:rPr>
                <w:lang w:val="en-US"/>
              </w:rPr>
              <w:t>Inherits from Staff</w:t>
            </w:r>
          </w:p>
        </w:tc>
      </w:tr>
    </w:tbl>
    <w:p w14:paraId="5D055570" w14:textId="77777777" w:rsidR="009035C5" w:rsidRPr="009035C5" w:rsidRDefault="00CA2634" w:rsidP="009035C5">
      <w:pPr>
        <w:pStyle w:val="NormalWeb"/>
        <w:rPr>
          <w:b/>
          <w:bCs/>
        </w:rPr>
      </w:pPr>
      <w:r>
        <w:br/>
      </w:r>
      <w:r w:rsidR="009035C5" w:rsidRPr="009035C5">
        <w:rPr>
          <w:b/>
          <w:bCs/>
        </w:rPr>
        <w:t>Main Methods</w:t>
      </w:r>
    </w:p>
    <w:p w14:paraId="30AB8480" w14:textId="77777777" w:rsidR="009035C5" w:rsidRPr="009035C5" w:rsidRDefault="009035C5" w:rsidP="00447B24">
      <w:pPr>
        <w:pStyle w:val="NormalWeb"/>
        <w:numPr>
          <w:ilvl w:val="0"/>
          <w:numId w:val="9"/>
        </w:numPr>
      </w:pPr>
      <w:r w:rsidRPr="009035C5">
        <w:t>createAccount(username:String, password:String, role:String) : Account – create new account</w:t>
      </w:r>
    </w:p>
    <w:p w14:paraId="3F070209" w14:textId="77777777" w:rsidR="009035C5" w:rsidRPr="009035C5" w:rsidRDefault="009035C5" w:rsidP="00447B24">
      <w:pPr>
        <w:pStyle w:val="NormalWeb"/>
        <w:numPr>
          <w:ilvl w:val="0"/>
          <w:numId w:val="9"/>
        </w:numPr>
      </w:pPr>
      <w:r w:rsidRPr="009035C5">
        <w:t>deleteAccount(accountId:int) : Boolean – delete account</w:t>
      </w:r>
    </w:p>
    <w:p w14:paraId="0AE5DD74" w14:textId="77777777" w:rsidR="009035C5" w:rsidRPr="009035C5" w:rsidRDefault="009035C5" w:rsidP="00447B24">
      <w:pPr>
        <w:pStyle w:val="NormalWeb"/>
        <w:numPr>
          <w:ilvl w:val="0"/>
          <w:numId w:val="9"/>
        </w:numPr>
      </w:pPr>
      <w:r w:rsidRPr="009035C5">
        <w:t>updateAccount(accountId:int, newRole:String) : Boolean – change role</w:t>
      </w:r>
    </w:p>
    <w:p w14:paraId="2F6D57E0" w14:textId="77777777" w:rsidR="009035C5" w:rsidRPr="009035C5" w:rsidRDefault="009035C5" w:rsidP="00447B24">
      <w:pPr>
        <w:pStyle w:val="NormalWeb"/>
        <w:numPr>
          <w:ilvl w:val="0"/>
          <w:numId w:val="9"/>
        </w:numPr>
      </w:pPr>
      <w:r w:rsidRPr="009035C5">
        <w:t>viewAllAccounts() : List&lt;Account&gt; – view all accounts</w:t>
      </w:r>
    </w:p>
    <w:p w14:paraId="749859E9" w14:textId="77777777" w:rsidR="00013102" w:rsidRDefault="009035C5" w:rsidP="00447B24">
      <w:pPr>
        <w:pStyle w:val="NormalWeb"/>
        <w:numPr>
          <w:ilvl w:val="0"/>
          <w:numId w:val="9"/>
        </w:numPr>
      </w:pPr>
      <w:r w:rsidRPr="009035C5">
        <w:t>manageRoles(accountId:int, role:String) : Boolean – assign role</w:t>
      </w:r>
    </w:p>
    <w:p w14:paraId="3D7EF757" w14:textId="69B9CA7E" w:rsidR="00013102" w:rsidRPr="008C2495" w:rsidRDefault="00013102" w:rsidP="00013102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</w:t>
      </w:r>
      <w:r w:rsidRPr="008C2495">
        <w:rPr>
          <w:rFonts w:asciiTheme="majorHAnsi" w:hAnsiTheme="majorHAnsi" w:cstheme="majorHAnsi"/>
          <w:sz w:val="24"/>
          <w:szCs w:val="24"/>
          <w:lang w:val="en-US"/>
        </w:rPr>
        <w:t>Patient</w:t>
      </w:r>
    </w:p>
    <w:p w14:paraId="4AE3A8B6" w14:textId="48F29052" w:rsidR="00013102" w:rsidRDefault="00013102" w:rsidP="00013102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0CBAC485" w14:textId="09EBAD3D" w:rsidR="005B5641" w:rsidRDefault="005B5641" w:rsidP="00013102">
      <w:pPr>
        <w:pStyle w:val="NormalWeb"/>
        <w:rPr>
          <w:iCs/>
        </w:rPr>
      </w:pPr>
      <w:r>
        <w:rPr>
          <w:b/>
          <w:bCs/>
          <w:iCs/>
        </w:rPr>
        <w:t xml:space="preserve">Relationships: </w:t>
      </w:r>
      <w:r w:rsidRPr="005B5641">
        <w:rPr>
          <w:iCs/>
        </w:rPr>
        <w:t xml:space="preserve">Association with </w:t>
      </w:r>
      <w:r w:rsidRPr="005B5641">
        <w:rPr>
          <w:b/>
          <w:bCs/>
          <w:iCs/>
        </w:rPr>
        <w:t>Account</w:t>
      </w:r>
      <w:r w:rsidRPr="005B5641">
        <w:rPr>
          <w:iCs/>
        </w:rPr>
        <w:t xml:space="preserve">, </w:t>
      </w:r>
      <w:r w:rsidRPr="005B5641">
        <w:rPr>
          <w:b/>
          <w:bCs/>
          <w:iCs/>
        </w:rPr>
        <w:t>Appointment</w:t>
      </w:r>
      <w:r w:rsidRPr="005B5641">
        <w:rPr>
          <w:iCs/>
        </w:rPr>
        <w:t xml:space="preserve">, </w:t>
      </w:r>
      <w:r w:rsidRPr="005B5641">
        <w:rPr>
          <w:b/>
          <w:bCs/>
          <w:iCs/>
        </w:rPr>
        <w:t>Invoice</w:t>
      </w:r>
    </w:p>
    <w:p w14:paraId="33A8415F" w14:textId="77777777" w:rsidR="005B5641" w:rsidRPr="005B5641" w:rsidRDefault="005B5641" w:rsidP="005B5641">
      <w:pPr>
        <w:pStyle w:val="NormalWeb"/>
        <w:rPr>
          <w:iCs/>
          <w:vanish/>
        </w:rPr>
      </w:pPr>
    </w:p>
    <w:p w14:paraId="1ACC1B5F" w14:textId="5F269BC8" w:rsidR="00013102" w:rsidRPr="00013102" w:rsidRDefault="00BB783C" w:rsidP="00013102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Pr="00BB783C">
        <w:rPr>
          <w:lang w:val="vi-VN"/>
        </w:rPr>
        <w:t>Patient receiving services and treatments.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9A21E8" w14:paraId="4103D206" w14:textId="77777777">
        <w:tc>
          <w:tcPr>
            <w:tcW w:w="758" w:type="dxa"/>
            <w:vAlign w:val="center"/>
          </w:tcPr>
          <w:p w14:paraId="116F76C7" w14:textId="52D633F1" w:rsidR="009A21E8" w:rsidRDefault="009A21E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  <w:r w:rsidR="007A4E61">
              <w:rPr>
                <w:b/>
                <w:bCs/>
              </w:rPr>
              <w:t>.</w:t>
            </w:r>
          </w:p>
        </w:tc>
        <w:tc>
          <w:tcPr>
            <w:tcW w:w="1966" w:type="dxa"/>
            <w:vAlign w:val="center"/>
          </w:tcPr>
          <w:p w14:paraId="7C2C7586" w14:textId="77777777" w:rsidR="009A21E8" w:rsidRDefault="009A21E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50A58F96" w14:textId="77777777" w:rsidR="009A21E8" w:rsidRDefault="009A21E8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7A825BB5" w14:textId="77777777" w:rsidR="009A21E8" w:rsidRDefault="009A21E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7605365F" w14:textId="77777777" w:rsidR="009A21E8" w:rsidRDefault="009A21E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9A21E8" w14:paraId="1EFA451C" w14:textId="77777777">
        <w:tc>
          <w:tcPr>
            <w:tcW w:w="758" w:type="dxa"/>
            <w:vAlign w:val="center"/>
          </w:tcPr>
          <w:p w14:paraId="4A9CFF3B" w14:textId="77777777" w:rsidR="009A21E8" w:rsidRPr="00B16AA0" w:rsidRDefault="009A21E8">
            <w:r>
              <w:t>1</w:t>
            </w:r>
          </w:p>
        </w:tc>
        <w:tc>
          <w:tcPr>
            <w:tcW w:w="1966" w:type="dxa"/>
            <w:vAlign w:val="center"/>
          </w:tcPr>
          <w:p w14:paraId="03F8461D" w14:textId="10EA3FDD" w:rsidR="009A21E8" w:rsidRDefault="007A4E61">
            <w:r>
              <w:t>patientID</w:t>
            </w:r>
          </w:p>
        </w:tc>
        <w:tc>
          <w:tcPr>
            <w:tcW w:w="1566" w:type="dxa"/>
            <w:vAlign w:val="center"/>
          </w:tcPr>
          <w:p w14:paraId="66A68B8B" w14:textId="05A0B97C" w:rsidR="009A21E8" w:rsidRDefault="007A4E61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1640" w:type="dxa"/>
            <w:vAlign w:val="center"/>
          </w:tcPr>
          <w:p w14:paraId="1E443880" w14:textId="01F8865E" w:rsidR="009A21E8" w:rsidRDefault="007A4E61">
            <w:r>
              <w:t>private</w:t>
            </w:r>
          </w:p>
        </w:tc>
        <w:tc>
          <w:tcPr>
            <w:tcW w:w="3646" w:type="dxa"/>
            <w:vAlign w:val="center"/>
          </w:tcPr>
          <w:p w14:paraId="3A385AA5" w14:textId="36478018" w:rsidR="009A21E8" w:rsidRDefault="007A4E61">
            <w:r>
              <w:t>Patient ID</w:t>
            </w:r>
          </w:p>
        </w:tc>
      </w:tr>
      <w:tr w:rsidR="009A21E8" w14:paraId="08CAB2A3" w14:textId="77777777">
        <w:tc>
          <w:tcPr>
            <w:tcW w:w="758" w:type="dxa"/>
            <w:vAlign w:val="center"/>
          </w:tcPr>
          <w:p w14:paraId="0239FC7F" w14:textId="77777777" w:rsidR="009A21E8" w:rsidRPr="00B16AA0" w:rsidRDefault="009A21E8">
            <w:r>
              <w:t>2</w:t>
            </w:r>
          </w:p>
        </w:tc>
        <w:tc>
          <w:tcPr>
            <w:tcW w:w="1966" w:type="dxa"/>
            <w:vAlign w:val="center"/>
          </w:tcPr>
          <w:p w14:paraId="059845E5" w14:textId="4C097102" w:rsidR="009A21E8" w:rsidRDefault="007A4E61">
            <w:r>
              <w:t>fullName</w:t>
            </w:r>
          </w:p>
        </w:tc>
        <w:tc>
          <w:tcPr>
            <w:tcW w:w="1566" w:type="dxa"/>
            <w:vAlign w:val="center"/>
          </w:tcPr>
          <w:p w14:paraId="3DBE06AF" w14:textId="21414553" w:rsidR="009A21E8" w:rsidRDefault="007A4E61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3E1343A7" w14:textId="600D54B2" w:rsidR="009A21E8" w:rsidRDefault="007A4E61">
            <w:r>
              <w:t>private</w:t>
            </w:r>
          </w:p>
        </w:tc>
        <w:tc>
          <w:tcPr>
            <w:tcW w:w="3646" w:type="dxa"/>
            <w:vAlign w:val="center"/>
          </w:tcPr>
          <w:p w14:paraId="0417314B" w14:textId="7A771ECE" w:rsidR="009A21E8" w:rsidRDefault="007A4E61">
            <w:r>
              <w:t>Name</w:t>
            </w:r>
          </w:p>
        </w:tc>
      </w:tr>
      <w:tr w:rsidR="009A21E8" w14:paraId="16E3C89B" w14:textId="77777777">
        <w:tc>
          <w:tcPr>
            <w:tcW w:w="758" w:type="dxa"/>
            <w:vAlign w:val="center"/>
          </w:tcPr>
          <w:p w14:paraId="6333C704" w14:textId="77777777" w:rsidR="009A21E8" w:rsidRPr="00B16AA0" w:rsidRDefault="009A21E8">
            <w:r>
              <w:t>3</w:t>
            </w:r>
          </w:p>
        </w:tc>
        <w:tc>
          <w:tcPr>
            <w:tcW w:w="1966" w:type="dxa"/>
            <w:vAlign w:val="center"/>
          </w:tcPr>
          <w:p w14:paraId="5466E04F" w14:textId="6CD3FEF0" w:rsidR="009A21E8" w:rsidRDefault="007A4E61">
            <w:r>
              <w:t>dob</w:t>
            </w:r>
          </w:p>
        </w:tc>
        <w:tc>
          <w:tcPr>
            <w:tcW w:w="1566" w:type="dxa"/>
            <w:vAlign w:val="center"/>
          </w:tcPr>
          <w:p w14:paraId="09B81A35" w14:textId="1BE82FE8" w:rsidR="009A21E8" w:rsidRDefault="007A4E61">
            <w:pPr>
              <w:rPr>
                <w:lang w:val="en-US"/>
              </w:rPr>
            </w:pPr>
            <w:r>
              <w:t>Date</w:t>
            </w:r>
          </w:p>
        </w:tc>
        <w:tc>
          <w:tcPr>
            <w:tcW w:w="1640" w:type="dxa"/>
            <w:vAlign w:val="center"/>
          </w:tcPr>
          <w:p w14:paraId="76D21F1E" w14:textId="35828E5B" w:rsidR="009A21E8" w:rsidRDefault="007A4E61">
            <w:r>
              <w:t>private</w:t>
            </w:r>
          </w:p>
        </w:tc>
        <w:tc>
          <w:tcPr>
            <w:tcW w:w="3646" w:type="dxa"/>
            <w:vAlign w:val="center"/>
          </w:tcPr>
          <w:p w14:paraId="7600C71E" w14:textId="6C9BFFF0" w:rsidR="009A21E8" w:rsidRDefault="007A4E61">
            <w:r>
              <w:t>Date of birth</w:t>
            </w:r>
          </w:p>
        </w:tc>
      </w:tr>
      <w:tr w:rsidR="009A21E8" w14:paraId="5E90249A" w14:textId="77777777">
        <w:tc>
          <w:tcPr>
            <w:tcW w:w="758" w:type="dxa"/>
            <w:vAlign w:val="center"/>
          </w:tcPr>
          <w:p w14:paraId="3B939BC7" w14:textId="77777777" w:rsidR="009A21E8" w:rsidRPr="00B16AA0" w:rsidRDefault="009A21E8">
            <w:r>
              <w:t>4</w:t>
            </w:r>
          </w:p>
        </w:tc>
        <w:tc>
          <w:tcPr>
            <w:tcW w:w="1966" w:type="dxa"/>
            <w:vAlign w:val="center"/>
          </w:tcPr>
          <w:p w14:paraId="28CC0759" w14:textId="7D26E6A9" w:rsidR="009A21E8" w:rsidRDefault="007A4E61">
            <w:r>
              <w:t>gender</w:t>
            </w:r>
          </w:p>
        </w:tc>
        <w:tc>
          <w:tcPr>
            <w:tcW w:w="1566" w:type="dxa"/>
            <w:vAlign w:val="center"/>
          </w:tcPr>
          <w:p w14:paraId="3642A3F2" w14:textId="586BD801" w:rsidR="009A21E8" w:rsidRDefault="007A4E61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359840C0" w14:textId="3C4A8CE2" w:rsidR="009A21E8" w:rsidRDefault="007A4E61">
            <w:r>
              <w:t>private</w:t>
            </w:r>
          </w:p>
        </w:tc>
        <w:tc>
          <w:tcPr>
            <w:tcW w:w="3646" w:type="dxa"/>
            <w:vAlign w:val="center"/>
          </w:tcPr>
          <w:p w14:paraId="2CF8C451" w14:textId="130B90DF" w:rsidR="009A21E8" w:rsidRDefault="007A4E61">
            <w:r>
              <w:t>Gender</w:t>
            </w:r>
          </w:p>
        </w:tc>
      </w:tr>
      <w:tr w:rsidR="009A21E8" w14:paraId="1795FD87" w14:textId="77777777">
        <w:tc>
          <w:tcPr>
            <w:tcW w:w="758" w:type="dxa"/>
            <w:vAlign w:val="center"/>
          </w:tcPr>
          <w:p w14:paraId="5AD9053B" w14:textId="77777777" w:rsidR="009A21E8" w:rsidRPr="00B16AA0" w:rsidRDefault="009A21E8">
            <w:r>
              <w:t>5</w:t>
            </w:r>
          </w:p>
        </w:tc>
        <w:tc>
          <w:tcPr>
            <w:tcW w:w="1966" w:type="dxa"/>
            <w:vAlign w:val="center"/>
          </w:tcPr>
          <w:p w14:paraId="52AA87BE" w14:textId="75658EFE" w:rsidR="009A21E8" w:rsidRDefault="007A4E61">
            <w:r>
              <w:t>phone</w:t>
            </w:r>
          </w:p>
        </w:tc>
        <w:tc>
          <w:tcPr>
            <w:tcW w:w="1566" w:type="dxa"/>
            <w:vAlign w:val="center"/>
          </w:tcPr>
          <w:p w14:paraId="73265FA8" w14:textId="542B8F52" w:rsidR="009A21E8" w:rsidRDefault="007A4E61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2230B5DB" w14:textId="2626301B" w:rsidR="009A21E8" w:rsidRDefault="007A4E61">
            <w:r>
              <w:t>private</w:t>
            </w:r>
          </w:p>
        </w:tc>
        <w:tc>
          <w:tcPr>
            <w:tcW w:w="3646" w:type="dxa"/>
            <w:vAlign w:val="center"/>
          </w:tcPr>
          <w:p w14:paraId="41BD55EB" w14:textId="22104431" w:rsidR="009A21E8" w:rsidRDefault="007A4E61">
            <w:r>
              <w:t>Phone</w:t>
            </w:r>
          </w:p>
        </w:tc>
      </w:tr>
      <w:tr w:rsidR="009A21E8" w14:paraId="458EE6D8" w14:textId="77777777">
        <w:tc>
          <w:tcPr>
            <w:tcW w:w="758" w:type="dxa"/>
            <w:vAlign w:val="center"/>
          </w:tcPr>
          <w:p w14:paraId="702BDFC2" w14:textId="77777777" w:rsidR="009A21E8" w:rsidRPr="00B16AA0" w:rsidRDefault="009A21E8">
            <w:r>
              <w:t>6</w:t>
            </w:r>
          </w:p>
        </w:tc>
        <w:tc>
          <w:tcPr>
            <w:tcW w:w="1966" w:type="dxa"/>
            <w:vAlign w:val="center"/>
          </w:tcPr>
          <w:p w14:paraId="5E340CC3" w14:textId="22C5989A" w:rsidR="009A21E8" w:rsidRDefault="007A4E61">
            <w:r>
              <w:t>address</w:t>
            </w:r>
          </w:p>
        </w:tc>
        <w:tc>
          <w:tcPr>
            <w:tcW w:w="1566" w:type="dxa"/>
            <w:vAlign w:val="center"/>
          </w:tcPr>
          <w:p w14:paraId="0DDA7547" w14:textId="117C0040" w:rsidR="009A21E8" w:rsidRDefault="007A4E61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10D1CF81" w14:textId="5D22427B" w:rsidR="009A21E8" w:rsidRDefault="007A4E61">
            <w:r>
              <w:t>private</w:t>
            </w:r>
          </w:p>
        </w:tc>
        <w:tc>
          <w:tcPr>
            <w:tcW w:w="3646" w:type="dxa"/>
            <w:vAlign w:val="center"/>
          </w:tcPr>
          <w:p w14:paraId="5C124FDE" w14:textId="065D6179" w:rsidR="009A21E8" w:rsidRDefault="007A4E61">
            <w:r>
              <w:t>Address</w:t>
            </w:r>
          </w:p>
        </w:tc>
      </w:tr>
      <w:tr w:rsidR="009A21E8" w14:paraId="7905F978" w14:textId="77777777">
        <w:tc>
          <w:tcPr>
            <w:tcW w:w="758" w:type="dxa"/>
            <w:vAlign w:val="center"/>
          </w:tcPr>
          <w:p w14:paraId="163AB53A" w14:textId="77777777" w:rsidR="009A21E8" w:rsidRPr="00B16AA0" w:rsidRDefault="009A21E8">
            <w:r>
              <w:t>7</w:t>
            </w:r>
          </w:p>
        </w:tc>
        <w:tc>
          <w:tcPr>
            <w:tcW w:w="1966" w:type="dxa"/>
            <w:vAlign w:val="center"/>
          </w:tcPr>
          <w:p w14:paraId="654733DB" w14:textId="40879BF6" w:rsidR="009A21E8" w:rsidRDefault="007A4E61">
            <w:r>
              <w:t>citizenID</w:t>
            </w:r>
          </w:p>
        </w:tc>
        <w:tc>
          <w:tcPr>
            <w:tcW w:w="1566" w:type="dxa"/>
            <w:vAlign w:val="center"/>
          </w:tcPr>
          <w:p w14:paraId="779D44D4" w14:textId="2D76FB7E" w:rsidR="009A21E8" w:rsidRDefault="007A4E61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676664E9" w14:textId="489AE36B" w:rsidR="009A21E8" w:rsidRDefault="007A4E61">
            <w:r>
              <w:t>private</w:t>
            </w:r>
          </w:p>
        </w:tc>
        <w:tc>
          <w:tcPr>
            <w:tcW w:w="3646" w:type="dxa"/>
            <w:vAlign w:val="center"/>
          </w:tcPr>
          <w:p w14:paraId="5E3A2E10" w14:textId="7913671E" w:rsidR="009A21E8" w:rsidRDefault="007A4E61">
            <w:r>
              <w:t>National ID</w:t>
            </w:r>
          </w:p>
        </w:tc>
      </w:tr>
    </w:tbl>
    <w:p w14:paraId="0AE208F6" w14:textId="77777777" w:rsidR="00CA2634" w:rsidRPr="00B176C9" w:rsidRDefault="00CA2634" w:rsidP="00CA2634">
      <w:pPr>
        <w:pStyle w:val="NormalWeb"/>
        <w:rPr>
          <w:b/>
          <w:bCs/>
        </w:rPr>
      </w:pPr>
      <w:r>
        <w:br/>
      </w:r>
      <w:r w:rsidRPr="00D02B01">
        <w:rPr>
          <w:b/>
          <w:bCs/>
        </w:rPr>
        <w:t>Main Methods</w:t>
      </w:r>
    </w:p>
    <w:p w14:paraId="5343FDE4" w14:textId="77777777" w:rsidR="00B176C9" w:rsidRPr="00B176C9" w:rsidRDefault="00B176C9" w:rsidP="00447B24">
      <w:pPr>
        <w:pStyle w:val="NormalWeb"/>
        <w:numPr>
          <w:ilvl w:val="0"/>
          <w:numId w:val="10"/>
        </w:numPr>
      </w:pPr>
      <w:r w:rsidRPr="00B176C9">
        <w:t>viewMedicalHistory() : List&lt;MedicalRecord&gt; – view history</w:t>
      </w:r>
    </w:p>
    <w:p w14:paraId="726FFE13" w14:textId="77777777" w:rsidR="00B176C9" w:rsidRPr="00B176C9" w:rsidRDefault="00B176C9" w:rsidP="00447B24">
      <w:pPr>
        <w:pStyle w:val="NormalWeb"/>
        <w:numPr>
          <w:ilvl w:val="0"/>
          <w:numId w:val="10"/>
        </w:numPr>
      </w:pPr>
      <w:r w:rsidRPr="00B176C9">
        <w:t>createProfile() : Patient – create patient profile</w:t>
      </w:r>
    </w:p>
    <w:p w14:paraId="4D730E78" w14:textId="77777777" w:rsidR="00B176C9" w:rsidRPr="00B176C9" w:rsidRDefault="00B176C9" w:rsidP="00447B24">
      <w:pPr>
        <w:pStyle w:val="NormalWeb"/>
        <w:numPr>
          <w:ilvl w:val="0"/>
          <w:numId w:val="10"/>
        </w:numPr>
      </w:pPr>
      <w:r w:rsidRPr="00B176C9">
        <w:t>updateProfile() : Boolean – update info</w:t>
      </w:r>
    </w:p>
    <w:p w14:paraId="5F073893" w14:textId="1A717131" w:rsidR="00E24271" w:rsidRPr="008C2495" w:rsidRDefault="00E24271" w:rsidP="00E24271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</w:t>
      </w:r>
      <w:r w:rsidR="00C96913" w:rsidRPr="008C2495">
        <w:rPr>
          <w:rFonts w:asciiTheme="majorHAnsi" w:hAnsiTheme="majorHAnsi" w:cstheme="majorHAnsi"/>
          <w:sz w:val="24"/>
          <w:szCs w:val="24"/>
          <w:lang w:val="en-US"/>
        </w:rPr>
        <w:t>Appointment</w:t>
      </w:r>
    </w:p>
    <w:p w14:paraId="3312599D" w14:textId="77777777" w:rsidR="00E24271" w:rsidRDefault="00E24271" w:rsidP="00E24271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71A5E829" w14:textId="1911AE37" w:rsidR="005B5641" w:rsidRDefault="005B5641" w:rsidP="00E24271">
      <w:pPr>
        <w:pStyle w:val="NormalWeb"/>
        <w:rPr>
          <w:iCs/>
        </w:rPr>
      </w:pPr>
      <w:r>
        <w:rPr>
          <w:b/>
          <w:bCs/>
          <w:iCs/>
        </w:rPr>
        <w:t xml:space="preserve">Relationships: </w:t>
      </w:r>
      <w:r w:rsidR="00825B82" w:rsidRPr="003E6DD9">
        <w:t xml:space="preserve">Association with </w:t>
      </w:r>
      <w:r w:rsidR="00825B82" w:rsidRPr="003E6DD9">
        <w:rPr>
          <w:b/>
          <w:bCs/>
        </w:rPr>
        <w:t>Patient</w:t>
      </w:r>
      <w:r w:rsidR="00825B82" w:rsidRPr="003E6DD9">
        <w:t xml:space="preserve">, </w:t>
      </w:r>
      <w:r w:rsidR="00825B82" w:rsidRPr="003E6DD9">
        <w:rPr>
          <w:b/>
          <w:bCs/>
        </w:rPr>
        <w:t>Reception</w:t>
      </w:r>
      <w:r w:rsidR="00825B82" w:rsidRPr="003E6DD9">
        <w:t xml:space="preserve">; Dependency with </w:t>
      </w:r>
      <w:r w:rsidR="00825B82" w:rsidRPr="003E6DD9">
        <w:rPr>
          <w:b/>
          <w:bCs/>
        </w:rPr>
        <w:t>Doctor</w:t>
      </w:r>
      <w:r w:rsidR="00825B82" w:rsidRPr="003E6DD9">
        <w:t xml:space="preserve"> </w:t>
      </w:r>
      <w:r w:rsidR="00825B82" w:rsidRPr="003E6DD9">
        <w:rPr>
          <w:i/>
          <w:iCs/>
        </w:rPr>
        <w:t>(checks schedule)</w:t>
      </w:r>
      <w:r w:rsidR="00825B82" w:rsidRPr="003E6DD9">
        <w:t xml:space="preserve">; Dependency with </w:t>
      </w:r>
      <w:r w:rsidR="00825B82" w:rsidRPr="003E6DD9">
        <w:rPr>
          <w:b/>
          <w:bCs/>
        </w:rPr>
        <w:t>StaffSchedule</w:t>
      </w:r>
      <w:r w:rsidR="00825B82" w:rsidRPr="003E6DD9">
        <w:t xml:space="preserve"> </w:t>
      </w:r>
      <w:r w:rsidR="00825B82" w:rsidRPr="003E6DD9">
        <w:rPr>
          <w:i/>
          <w:iCs/>
        </w:rPr>
        <w:t>(checks availability)</w:t>
      </w:r>
    </w:p>
    <w:p w14:paraId="17216D2B" w14:textId="77777777" w:rsidR="003E6DD9" w:rsidRPr="003E6DD9" w:rsidRDefault="003E6DD9" w:rsidP="003E6DD9">
      <w:pPr>
        <w:pStyle w:val="NormalWeb"/>
        <w:rPr>
          <w:vanish/>
        </w:rPr>
      </w:pPr>
    </w:p>
    <w:p w14:paraId="62049953" w14:textId="5E3EB888" w:rsidR="00E24271" w:rsidRPr="00013102" w:rsidRDefault="00E24271" w:rsidP="00E24271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="00644398" w:rsidRPr="00644398">
        <w:rPr>
          <w:lang w:val="vi-VN"/>
        </w:rPr>
        <w:t>Booking record connecting a patient with a doctor for a specific time slot.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E24271" w14:paraId="61929003" w14:textId="77777777">
        <w:tc>
          <w:tcPr>
            <w:tcW w:w="758" w:type="dxa"/>
            <w:vAlign w:val="center"/>
          </w:tcPr>
          <w:p w14:paraId="657AF551" w14:textId="77777777" w:rsidR="00E24271" w:rsidRDefault="00E2427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39222168" w14:textId="77777777" w:rsidR="00E24271" w:rsidRDefault="00E2427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6D686BB8" w14:textId="77777777" w:rsidR="00E24271" w:rsidRDefault="00E24271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59F962FC" w14:textId="77777777" w:rsidR="00E24271" w:rsidRDefault="00E2427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4F57422D" w14:textId="77777777" w:rsidR="00E24271" w:rsidRDefault="00E2427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E24271" w14:paraId="0B808A75" w14:textId="77777777">
        <w:tc>
          <w:tcPr>
            <w:tcW w:w="758" w:type="dxa"/>
            <w:vAlign w:val="center"/>
          </w:tcPr>
          <w:p w14:paraId="4EABB0DC" w14:textId="77777777" w:rsidR="00E24271" w:rsidRPr="00B16AA0" w:rsidRDefault="00E24271">
            <w:r>
              <w:t>1</w:t>
            </w:r>
          </w:p>
        </w:tc>
        <w:tc>
          <w:tcPr>
            <w:tcW w:w="1966" w:type="dxa"/>
            <w:vAlign w:val="center"/>
          </w:tcPr>
          <w:p w14:paraId="2BACC5BC" w14:textId="1361C565" w:rsidR="00E24271" w:rsidRDefault="007F0A88">
            <w:r>
              <w:t>appointmentID</w:t>
            </w:r>
          </w:p>
        </w:tc>
        <w:tc>
          <w:tcPr>
            <w:tcW w:w="1566" w:type="dxa"/>
            <w:vAlign w:val="center"/>
          </w:tcPr>
          <w:p w14:paraId="1E2A80A9" w14:textId="77777777" w:rsidR="00E24271" w:rsidRDefault="00E24271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1640" w:type="dxa"/>
            <w:vAlign w:val="center"/>
          </w:tcPr>
          <w:p w14:paraId="5F96922F" w14:textId="77777777" w:rsidR="00E24271" w:rsidRDefault="00E24271">
            <w:r>
              <w:t>private</w:t>
            </w:r>
          </w:p>
        </w:tc>
        <w:tc>
          <w:tcPr>
            <w:tcW w:w="3646" w:type="dxa"/>
            <w:vAlign w:val="center"/>
          </w:tcPr>
          <w:p w14:paraId="2E72F728" w14:textId="6B70A9AB" w:rsidR="00E24271" w:rsidRDefault="007F0A88">
            <w:r>
              <w:t>Appointment identifier</w:t>
            </w:r>
          </w:p>
        </w:tc>
      </w:tr>
      <w:tr w:rsidR="00E24271" w14:paraId="50D44A24" w14:textId="77777777">
        <w:tc>
          <w:tcPr>
            <w:tcW w:w="758" w:type="dxa"/>
            <w:vAlign w:val="center"/>
          </w:tcPr>
          <w:p w14:paraId="5D4C6492" w14:textId="77777777" w:rsidR="00E24271" w:rsidRPr="00B16AA0" w:rsidRDefault="00E24271">
            <w:r>
              <w:t>2</w:t>
            </w:r>
          </w:p>
        </w:tc>
        <w:tc>
          <w:tcPr>
            <w:tcW w:w="1966" w:type="dxa"/>
            <w:vAlign w:val="center"/>
          </w:tcPr>
          <w:p w14:paraId="56BB2C79" w14:textId="0FEFCC24" w:rsidR="00E24271" w:rsidRDefault="007F0A88">
            <w:r>
              <w:t>date</w:t>
            </w:r>
          </w:p>
        </w:tc>
        <w:tc>
          <w:tcPr>
            <w:tcW w:w="1566" w:type="dxa"/>
            <w:vAlign w:val="center"/>
          </w:tcPr>
          <w:p w14:paraId="65A60C53" w14:textId="62EB48F4" w:rsidR="00E24271" w:rsidRDefault="007F0A88">
            <w:pPr>
              <w:rPr>
                <w:lang w:val="en-US"/>
              </w:rPr>
            </w:pPr>
            <w:r>
              <w:t>DateTime</w:t>
            </w:r>
          </w:p>
        </w:tc>
        <w:tc>
          <w:tcPr>
            <w:tcW w:w="1640" w:type="dxa"/>
            <w:vAlign w:val="center"/>
          </w:tcPr>
          <w:p w14:paraId="2E33BB59" w14:textId="77777777" w:rsidR="00E24271" w:rsidRDefault="00E24271">
            <w:r>
              <w:t>private</w:t>
            </w:r>
          </w:p>
        </w:tc>
        <w:tc>
          <w:tcPr>
            <w:tcW w:w="3646" w:type="dxa"/>
            <w:vAlign w:val="center"/>
          </w:tcPr>
          <w:p w14:paraId="11A70E17" w14:textId="3FDCFCB9" w:rsidR="00E24271" w:rsidRDefault="007F0A88">
            <w:r>
              <w:t>Date and time of appointment</w:t>
            </w:r>
          </w:p>
        </w:tc>
      </w:tr>
      <w:tr w:rsidR="00E24271" w14:paraId="27540D4A" w14:textId="77777777">
        <w:tc>
          <w:tcPr>
            <w:tcW w:w="758" w:type="dxa"/>
            <w:vAlign w:val="center"/>
          </w:tcPr>
          <w:p w14:paraId="7B2D3359" w14:textId="77777777" w:rsidR="00E24271" w:rsidRPr="00B16AA0" w:rsidRDefault="00E24271">
            <w:r>
              <w:t>3</w:t>
            </w:r>
          </w:p>
        </w:tc>
        <w:tc>
          <w:tcPr>
            <w:tcW w:w="1966" w:type="dxa"/>
            <w:vAlign w:val="center"/>
          </w:tcPr>
          <w:p w14:paraId="1017C93B" w14:textId="5CC9E763" w:rsidR="00E24271" w:rsidRDefault="007F0A88">
            <w:r>
              <w:t>status</w:t>
            </w:r>
          </w:p>
        </w:tc>
        <w:tc>
          <w:tcPr>
            <w:tcW w:w="1566" w:type="dxa"/>
            <w:vAlign w:val="center"/>
          </w:tcPr>
          <w:p w14:paraId="7B8FA57C" w14:textId="53EC5B02" w:rsidR="00E24271" w:rsidRDefault="007F0A88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50CC8A12" w14:textId="77777777" w:rsidR="00E24271" w:rsidRDefault="00E24271">
            <w:r>
              <w:t>private</w:t>
            </w:r>
          </w:p>
        </w:tc>
        <w:tc>
          <w:tcPr>
            <w:tcW w:w="3646" w:type="dxa"/>
            <w:vAlign w:val="center"/>
          </w:tcPr>
          <w:p w14:paraId="51D9B07A" w14:textId="1CAFB64B" w:rsidR="00E24271" w:rsidRDefault="007F0A88">
            <w:r>
              <w:t>Status (Scheduled/Cancelled)</w:t>
            </w:r>
          </w:p>
        </w:tc>
      </w:tr>
    </w:tbl>
    <w:p w14:paraId="60B6751F" w14:textId="77777777" w:rsidR="00E24271" w:rsidRPr="00B176C9" w:rsidRDefault="00E24271" w:rsidP="00E24271">
      <w:pPr>
        <w:pStyle w:val="NormalWeb"/>
        <w:rPr>
          <w:b/>
          <w:bCs/>
        </w:rPr>
      </w:pPr>
      <w:r w:rsidRPr="00013102">
        <w:br/>
      </w:r>
      <w:r w:rsidRPr="00B176C9">
        <w:rPr>
          <w:b/>
          <w:bCs/>
        </w:rPr>
        <w:t>Main Methods</w:t>
      </w:r>
    </w:p>
    <w:p w14:paraId="7C03E284" w14:textId="77777777" w:rsidR="00173FBD" w:rsidRPr="00173FBD" w:rsidRDefault="00173FBD" w:rsidP="00173FBD">
      <w:pPr>
        <w:pStyle w:val="NormalWeb"/>
        <w:numPr>
          <w:ilvl w:val="0"/>
          <w:numId w:val="11"/>
        </w:numPr>
      </w:pPr>
      <w:r w:rsidRPr="00173FBD">
        <w:t>schedule(patientId:int, doctorId:int, slot:DateTime) : Appointment – create appointment</w:t>
      </w:r>
    </w:p>
    <w:p w14:paraId="3C15D545" w14:textId="77777777" w:rsidR="00173FBD" w:rsidRPr="00173FBD" w:rsidRDefault="00173FBD" w:rsidP="00173FBD">
      <w:pPr>
        <w:pStyle w:val="NormalWeb"/>
        <w:numPr>
          <w:ilvl w:val="0"/>
          <w:numId w:val="11"/>
        </w:numPr>
      </w:pPr>
      <w:r w:rsidRPr="00173FBD">
        <w:t>cancel(appointmentId:int) : Boolean – cancel appointment</w:t>
      </w:r>
    </w:p>
    <w:p w14:paraId="2CA38086" w14:textId="77777777" w:rsidR="00173FBD" w:rsidRPr="00173FBD" w:rsidRDefault="00173FBD" w:rsidP="00173FBD">
      <w:pPr>
        <w:pStyle w:val="NormalWeb"/>
        <w:numPr>
          <w:ilvl w:val="0"/>
          <w:numId w:val="11"/>
        </w:numPr>
      </w:pPr>
      <w:r w:rsidRPr="00173FBD">
        <w:t>checkDoctorAvailability(doctorId:int, slot:DateTime) : Boolean – check doctor availability</w:t>
      </w:r>
    </w:p>
    <w:p w14:paraId="0D290081" w14:textId="410D251F" w:rsidR="008538A8" w:rsidRPr="008C2495" w:rsidRDefault="008538A8" w:rsidP="008538A8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</w:t>
      </w:r>
      <w:r w:rsidR="004E46E6" w:rsidRPr="008C2495">
        <w:rPr>
          <w:rFonts w:asciiTheme="majorHAnsi" w:hAnsiTheme="majorHAnsi" w:cstheme="majorHAnsi"/>
          <w:sz w:val="24"/>
          <w:szCs w:val="24"/>
        </w:rPr>
        <w:t>Reception</w:t>
      </w:r>
    </w:p>
    <w:p w14:paraId="79051898" w14:textId="77777777" w:rsidR="008538A8" w:rsidRDefault="008538A8" w:rsidP="008538A8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190B4680" w14:textId="77777777" w:rsidR="003A3F6D" w:rsidRDefault="003A3F6D" w:rsidP="008538A8">
      <w:pPr>
        <w:pStyle w:val="NormalWeb"/>
      </w:pPr>
      <w:r>
        <w:rPr>
          <w:b/>
          <w:bCs/>
        </w:rPr>
        <w:t xml:space="preserve">Relationships: </w:t>
      </w:r>
      <w:r w:rsidRPr="003A3F6D">
        <w:rPr>
          <w:lang w:val="vi-VN"/>
        </w:rPr>
        <w:t xml:space="preserve">Association with </w:t>
      </w:r>
      <w:r w:rsidRPr="003A3F6D">
        <w:rPr>
          <w:b/>
          <w:bCs/>
          <w:lang w:val="vi-VN"/>
        </w:rPr>
        <w:t>Appointment</w:t>
      </w:r>
      <w:r w:rsidRPr="003A3F6D">
        <w:rPr>
          <w:lang w:val="vi-VN"/>
        </w:rPr>
        <w:t xml:space="preserve">, </w:t>
      </w:r>
      <w:r w:rsidRPr="003A3F6D">
        <w:rPr>
          <w:b/>
          <w:bCs/>
          <w:lang w:val="vi-VN"/>
        </w:rPr>
        <w:t>MedicalRecord</w:t>
      </w:r>
      <w:r w:rsidRPr="003A3F6D">
        <w:rPr>
          <w:lang w:val="vi-VN"/>
        </w:rPr>
        <w:t xml:space="preserve">; </w:t>
      </w:r>
    </w:p>
    <w:p w14:paraId="2F6EF522" w14:textId="74DC867A" w:rsidR="00825B82" w:rsidRPr="00013102" w:rsidRDefault="003A3F6D" w:rsidP="003A3F6D">
      <w:pPr>
        <w:pStyle w:val="NormalWeb"/>
        <w:ind w:left="1440"/>
      </w:pPr>
      <w:r w:rsidRPr="003A3F6D">
        <w:rPr>
          <w:lang w:val="vi-VN"/>
        </w:rPr>
        <w:t>Dependency with</w:t>
      </w:r>
      <w:r>
        <w:t xml:space="preserve"> </w:t>
      </w:r>
      <w:r w:rsidRPr="003A3F6D">
        <w:rPr>
          <w:b/>
          <w:bCs/>
          <w:lang w:val="vi-VN"/>
        </w:rPr>
        <w:t>Appointment</w:t>
      </w:r>
      <w:r w:rsidRPr="003A3F6D">
        <w:rPr>
          <w:lang w:val="vi-VN"/>
        </w:rPr>
        <w:t xml:space="preserve"> </w:t>
      </w:r>
      <w:r w:rsidRPr="003A3F6D">
        <w:rPr>
          <w:i/>
          <w:iCs/>
          <w:lang w:val="vi-VN"/>
        </w:rPr>
        <w:t>(marks checked-in)</w:t>
      </w:r>
      <w:r>
        <w:rPr>
          <w:i/>
          <w:iCs/>
        </w:rPr>
        <w:t>.</w:t>
      </w:r>
    </w:p>
    <w:p w14:paraId="538D8736" w14:textId="485378B2" w:rsidR="008538A8" w:rsidRPr="00013102" w:rsidRDefault="008538A8" w:rsidP="008538A8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="0060776F" w:rsidRPr="0060776F">
        <w:rPr>
          <w:lang w:val="vi-VN"/>
        </w:rPr>
        <w:t>Reception</w:t>
      </w:r>
      <w:r w:rsidRPr="00644398">
        <w:rPr>
          <w:lang w:val="vi-VN"/>
        </w:rPr>
        <w:t xml:space="preserve"> record </w:t>
      </w:r>
      <w:r w:rsidR="0060776F" w:rsidRPr="0060776F">
        <w:rPr>
          <w:lang w:val="vi-VN"/>
        </w:rPr>
        <w:t>when</w:t>
      </w:r>
      <w:r w:rsidRPr="00644398">
        <w:rPr>
          <w:lang w:val="vi-VN"/>
        </w:rPr>
        <w:t xml:space="preserve"> a patient </w:t>
      </w:r>
      <w:r w:rsidR="0060776F" w:rsidRPr="0060776F">
        <w:rPr>
          <w:lang w:val="vi-VN"/>
        </w:rPr>
        <w:t>checks in</w:t>
      </w:r>
      <w:r w:rsidRPr="00644398">
        <w:rPr>
          <w:lang w:val="vi-VN"/>
        </w:rPr>
        <w:t xml:space="preserve"> for </w:t>
      </w:r>
      <w:r w:rsidR="0060776F" w:rsidRPr="0060776F">
        <w:rPr>
          <w:lang w:val="vi-VN"/>
        </w:rPr>
        <w:t>service</w:t>
      </w:r>
      <w:r w:rsidRPr="00644398">
        <w:rPr>
          <w:lang w:val="vi-VN"/>
        </w:rPr>
        <w:t>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8538A8" w14:paraId="5EB52D2B" w14:textId="77777777">
        <w:tc>
          <w:tcPr>
            <w:tcW w:w="758" w:type="dxa"/>
            <w:vAlign w:val="center"/>
          </w:tcPr>
          <w:p w14:paraId="77891687" w14:textId="77777777" w:rsidR="008538A8" w:rsidRDefault="008538A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6132392B" w14:textId="77777777" w:rsidR="008538A8" w:rsidRDefault="008538A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5EC817D6" w14:textId="77777777" w:rsidR="008538A8" w:rsidRDefault="008538A8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3D475831" w14:textId="77777777" w:rsidR="008538A8" w:rsidRDefault="008538A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750F1568" w14:textId="77777777" w:rsidR="008538A8" w:rsidRDefault="008538A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8538A8" w14:paraId="7BC63C82" w14:textId="77777777">
        <w:tc>
          <w:tcPr>
            <w:tcW w:w="758" w:type="dxa"/>
            <w:vAlign w:val="center"/>
          </w:tcPr>
          <w:p w14:paraId="6792A429" w14:textId="77777777" w:rsidR="008538A8" w:rsidRPr="00B16AA0" w:rsidRDefault="008538A8">
            <w:r>
              <w:t>1</w:t>
            </w:r>
          </w:p>
        </w:tc>
        <w:tc>
          <w:tcPr>
            <w:tcW w:w="1966" w:type="dxa"/>
            <w:vAlign w:val="center"/>
          </w:tcPr>
          <w:p w14:paraId="7FB0950E" w14:textId="7CE11987" w:rsidR="008538A8" w:rsidRDefault="008338F2">
            <w:r>
              <w:t>receptionID</w:t>
            </w:r>
          </w:p>
        </w:tc>
        <w:tc>
          <w:tcPr>
            <w:tcW w:w="1566" w:type="dxa"/>
            <w:vAlign w:val="center"/>
          </w:tcPr>
          <w:p w14:paraId="345323F6" w14:textId="77777777" w:rsidR="008538A8" w:rsidRDefault="008538A8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1640" w:type="dxa"/>
            <w:vAlign w:val="center"/>
          </w:tcPr>
          <w:p w14:paraId="7497612A" w14:textId="77777777" w:rsidR="008538A8" w:rsidRDefault="008538A8">
            <w:r>
              <w:t>private</w:t>
            </w:r>
          </w:p>
        </w:tc>
        <w:tc>
          <w:tcPr>
            <w:tcW w:w="3646" w:type="dxa"/>
            <w:vAlign w:val="center"/>
          </w:tcPr>
          <w:p w14:paraId="6E778F6D" w14:textId="3A33A398" w:rsidR="008538A8" w:rsidRDefault="008338F2">
            <w:r>
              <w:t>Reception</w:t>
            </w:r>
            <w:r w:rsidR="008538A8">
              <w:t xml:space="preserve"> identifier</w:t>
            </w:r>
          </w:p>
        </w:tc>
      </w:tr>
      <w:tr w:rsidR="008538A8" w14:paraId="04E0056B" w14:textId="77777777">
        <w:tc>
          <w:tcPr>
            <w:tcW w:w="758" w:type="dxa"/>
            <w:vAlign w:val="center"/>
          </w:tcPr>
          <w:p w14:paraId="7F0C476D" w14:textId="77777777" w:rsidR="008538A8" w:rsidRPr="00B16AA0" w:rsidRDefault="008538A8">
            <w:r>
              <w:t>2</w:t>
            </w:r>
          </w:p>
        </w:tc>
        <w:tc>
          <w:tcPr>
            <w:tcW w:w="1966" w:type="dxa"/>
            <w:vAlign w:val="center"/>
          </w:tcPr>
          <w:p w14:paraId="151D18B6" w14:textId="77777777" w:rsidR="008538A8" w:rsidRDefault="008538A8">
            <w:r>
              <w:t>date</w:t>
            </w:r>
          </w:p>
        </w:tc>
        <w:tc>
          <w:tcPr>
            <w:tcW w:w="1566" w:type="dxa"/>
            <w:vAlign w:val="center"/>
          </w:tcPr>
          <w:p w14:paraId="1849B830" w14:textId="77777777" w:rsidR="008538A8" w:rsidRDefault="008538A8">
            <w:pPr>
              <w:rPr>
                <w:lang w:val="en-US"/>
              </w:rPr>
            </w:pPr>
            <w:r>
              <w:t>DateTime</w:t>
            </w:r>
          </w:p>
        </w:tc>
        <w:tc>
          <w:tcPr>
            <w:tcW w:w="1640" w:type="dxa"/>
            <w:vAlign w:val="center"/>
          </w:tcPr>
          <w:p w14:paraId="5F2BDA82" w14:textId="77777777" w:rsidR="008538A8" w:rsidRDefault="008538A8">
            <w:r>
              <w:t>private</w:t>
            </w:r>
          </w:p>
        </w:tc>
        <w:tc>
          <w:tcPr>
            <w:tcW w:w="3646" w:type="dxa"/>
            <w:vAlign w:val="center"/>
          </w:tcPr>
          <w:p w14:paraId="306A9B99" w14:textId="4DE38E3D" w:rsidR="008538A8" w:rsidRDefault="008338F2">
            <w:r>
              <w:t>Reception date</w:t>
            </w:r>
          </w:p>
        </w:tc>
      </w:tr>
      <w:tr w:rsidR="008538A8" w14:paraId="4AA295BB" w14:textId="77777777">
        <w:tc>
          <w:tcPr>
            <w:tcW w:w="758" w:type="dxa"/>
            <w:vAlign w:val="center"/>
          </w:tcPr>
          <w:p w14:paraId="213C7C44" w14:textId="77777777" w:rsidR="008538A8" w:rsidRPr="00B16AA0" w:rsidRDefault="008538A8">
            <w:r>
              <w:t>3</w:t>
            </w:r>
          </w:p>
        </w:tc>
        <w:tc>
          <w:tcPr>
            <w:tcW w:w="1966" w:type="dxa"/>
            <w:vAlign w:val="center"/>
          </w:tcPr>
          <w:p w14:paraId="2877FE7E" w14:textId="732819F0" w:rsidR="008538A8" w:rsidRDefault="008338F2">
            <w:r>
              <w:t>session</w:t>
            </w:r>
          </w:p>
        </w:tc>
        <w:tc>
          <w:tcPr>
            <w:tcW w:w="1566" w:type="dxa"/>
            <w:vAlign w:val="center"/>
          </w:tcPr>
          <w:p w14:paraId="1E6AEDAF" w14:textId="77777777" w:rsidR="008538A8" w:rsidRDefault="008538A8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072D181D" w14:textId="77777777" w:rsidR="008538A8" w:rsidRDefault="008538A8">
            <w:r>
              <w:t>private</w:t>
            </w:r>
          </w:p>
        </w:tc>
        <w:tc>
          <w:tcPr>
            <w:tcW w:w="3646" w:type="dxa"/>
            <w:vAlign w:val="center"/>
          </w:tcPr>
          <w:p w14:paraId="6802B33A" w14:textId="3162D771" w:rsidR="008538A8" w:rsidRDefault="008338F2">
            <w:r>
              <w:t>Reception session or shift</w:t>
            </w:r>
          </w:p>
        </w:tc>
      </w:tr>
    </w:tbl>
    <w:p w14:paraId="5A5702B8" w14:textId="77777777" w:rsidR="008538A8" w:rsidRPr="00173FBD" w:rsidRDefault="008538A8" w:rsidP="008538A8">
      <w:pPr>
        <w:pStyle w:val="NormalWeb"/>
        <w:rPr>
          <w:b/>
          <w:bCs/>
        </w:rPr>
      </w:pPr>
      <w:r w:rsidRPr="00013102">
        <w:br/>
      </w:r>
      <w:r w:rsidRPr="00173FBD">
        <w:rPr>
          <w:b/>
          <w:bCs/>
        </w:rPr>
        <w:t>Main Methods</w:t>
      </w:r>
    </w:p>
    <w:p w14:paraId="29E6A84B" w14:textId="77777777" w:rsidR="00831E37" w:rsidRPr="00831E37" w:rsidRDefault="00831E37" w:rsidP="00831E37">
      <w:pPr>
        <w:pStyle w:val="NormalWeb"/>
        <w:numPr>
          <w:ilvl w:val="0"/>
          <w:numId w:val="12"/>
        </w:numPr>
      </w:pPr>
      <w:r w:rsidRPr="00831E37">
        <w:t>registerPatient(patientId:int) : void – register patient at reception</w:t>
      </w:r>
    </w:p>
    <w:p w14:paraId="1B21AF9A" w14:textId="2EB9BA86" w:rsidR="00CA2634" w:rsidRPr="00D02B01" w:rsidRDefault="00831E37" w:rsidP="00B176C9">
      <w:pPr>
        <w:pStyle w:val="NormalWeb"/>
        <w:numPr>
          <w:ilvl w:val="0"/>
          <w:numId w:val="12"/>
        </w:numPr>
      </w:pPr>
      <w:r w:rsidRPr="00831E37">
        <w:t>checkInFromAppointment(appointmentId:int) : void – check in patient from appointment</w:t>
      </w:r>
    </w:p>
    <w:p w14:paraId="48093F7A" w14:textId="2260024A" w:rsidR="00831E37" w:rsidRPr="008C2495" w:rsidRDefault="00831E37" w:rsidP="00831E37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</w:t>
      </w:r>
      <w:r w:rsidR="00BF0E3E" w:rsidRPr="008C2495">
        <w:rPr>
          <w:rFonts w:asciiTheme="majorHAnsi" w:hAnsiTheme="majorHAnsi" w:cstheme="majorHAnsi"/>
          <w:sz w:val="24"/>
          <w:szCs w:val="24"/>
        </w:rPr>
        <w:t>MedicalRecord</w:t>
      </w:r>
    </w:p>
    <w:p w14:paraId="25D50D1B" w14:textId="77777777" w:rsidR="00831E37" w:rsidRDefault="00831E37" w:rsidP="00831E37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4F8B68FE" w14:textId="5C545364" w:rsidR="008B272A" w:rsidRDefault="008B272A" w:rsidP="00831E37">
      <w:pPr>
        <w:pStyle w:val="NormalWeb"/>
        <w:rPr>
          <w:iCs/>
        </w:rPr>
      </w:pPr>
      <w:r>
        <w:rPr>
          <w:b/>
          <w:bCs/>
        </w:rPr>
        <w:t xml:space="preserve">Relationships: </w:t>
      </w:r>
      <w:r w:rsidRPr="008B272A">
        <w:t xml:space="preserve">Association with </w:t>
      </w:r>
      <w:r w:rsidRPr="008B272A">
        <w:rPr>
          <w:b/>
          <w:bCs/>
        </w:rPr>
        <w:t>Reception</w:t>
      </w:r>
      <w:r w:rsidRPr="008B272A">
        <w:t xml:space="preserve">, </w:t>
      </w:r>
      <w:r w:rsidRPr="008B272A">
        <w:rPr>
          <w:b/>
          <w:bCs/>
        </w:rPr>
        <w:t>Prescription</w:t>
      </w:r>
      <w:r w:rsidRPr="008B272A">
        <w:t xml:space="preserve">, </w:t>
      </w:r>
      <w:r w:rsidRPr="008B272A">
        <w:rPr>
          <w:b/>
          <w:bCs/>
        </w:rPr>
        <w:t>Service</w:t>
      </w:r>
      <w:r w:rsidRPr="008B272A">
        <w:t xml:space="preserve">; Dependency with </w:t>
      </w:r>
      <w:r w:rsidRPr="008B272A">
        <w:rPr>
          <w:b/>
          <w:bCs/>
        </w:rPr>
        <w:t>Doctor</w:t>
      </w:r>
      <w:r w:rsidRPr="008B272A">
        <w:t xml:space="preserve"> </w:t>
      </w:r>
      <w:r w:rsidRPr="008B272A">
        <w:rPr>
          <w:i/>
          <w:iCs/>
        </w:rPr>
        <w:t>(uses)</w:t>
      </w:r>
    </w:p>
    <w:p w14:paraId="1ECED834" w14:textId="77777777" w:rsidR="008B272A" w:rsidRPr="008B272A" w:rsidRDefault="008B272A" w:rsidP="008B272A">
      <w:pPr>
        <w:pStyle w:val="NormalWeb"/>
        <w:rPr>
          <w:vanish/>
        </w:rPr>
      </w:pPr>
    </w:p>
    <w:p w14:paraId="796479DB" w14:textId="131E53EF" w:rsidR="00831E37" w:rsidRPr="00013102" w:rsidRDefault="00831E37" w:rsidP="00831E37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="009C3FE5" w:rsidRPr="009C3FE5">
        <w:rPr>
          <w:lang w:val="vi-VN"/>
        </w:rPr>
        <w:t>Medical examination record containing diagnosis, services, and prescriptions.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831E37" w14:paraId="719FB1FC" w14:textId="77777777">
        <w:tc>
          <w:tcPr>
            <w:tcW w:w="758" w:type="dxa"/>
            <w:vAlign w:val="center"/>
          </w:tcPr>
          <w:p w14:paraId="1EA3B77A" w14:textId="77777777" w:rsidR="00831E37" w:rsidRDefault="00831E3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09C292F9" w14:textId="77777777" w:rsidR="00831E37" w:rsidRDefault="00831E3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088D1129" w14:textId="77777777" w:rsidR="00831E37" w:rsidRDefault="00831E37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26D7F5F0" w14:textId="77777777" w:rsidR="00831E37" w:rsidRDefault="00831E3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4602B9D3" w14:textId="77777777" w:rsidR="00831E37" w:rsidRDefault="00831E3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831E37" w14:paraId="71F8F16C" w14:textId="77777777">
        <w:tc>
          <w:tcPr>
            <w:tcW w:w="758" w:type="dxa"/>
            <w:vAlign w:val="center"/>
          </w:tcPr>
          <w:p w14:paraId="167C04B0" w14:textId="77777777" w:rsidR="00831E37" w:rsidRPr="00B16AA0" w:rsidRDefault="00831E37">
            <w:r>
              <w:t>1</w:t>
            </w:r>
          </w:p>
        </w:tc>
        <w:tc>
          <w:tcPr>
            <w:tcW w:w="1966" w:type="dxa"/>
            <w:vAlign w:val="center"/>
          </w:tcPr>
          <w:p w14:paraId="2ECC9C65" w14:textId="533397A7" w:rsidR="00831E37" w:rsidRDefault="0098395F">
            <w:r>
              <w:t>recordID</w:t>
            </w:r>
          </w:p>
        </w:tc>
        <w:tc>
          <w:tcPr>
            <w:tcW w:w="1566" w:type="dxa"/>
            <w:vAlign w:val="center"/>
          </w:tcPr>
          <w:p w14:paraId="7A989AF7" w14:textId="77777777" w:rsidR="00831E37" w:rsidRDefault="00831E37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1640" w:type="dxa"/>
            <w:vAlign w:val="center"/>
          </w:tcPr>
          <w:p w14:paraId="4B7DF27C" w14:textId="77777777" w:rsidR="00831E37" w:rsidRDefault="00831E37">
            <w:r>
              <w:t>private</w:t>
            </w:r>
          </w:p>
        </w:tc>
        <w:tc>
          <w:tcPr>
            <w:tcW w:w="3646" w:type="dxa"/>
            <w:vAlign w:val="center"/>
          </w:tcPr>
          <w:p w14:paraId="39CC6985" w14:textId="3A6B2B95" w:rsidR="00831E37" w:rsidRDefault="0098395F">
            <w:r>
              <w:t>Record</w:t>
            </w:r>
            <w:r w:rsidR="00831E37">
              <w:t xml:space="preserve"> identifier</w:t>
            </w:r>
          </w:p>
        </w:tc>
      </w:tr>
      <w:tr w:rsidR="00831E37" w14:paraId="1526A188" w14:textId="77777777">
        <w:tc>
          <w:tcPr>
            <w:tcW w:w="758" w:type="dxa"/>
            <w:vAlign w:val="center"/>
          </w:tcPr>
          <w:p w14:paraId="7652C1D4" w14:textId="77777777" w:rsidR="00831E37" w:rsidRPr="00B16AA0" w:rsidRDefault="00831E37">
            <w:r>
              <w:t>2</w:t>
            </w:r>
          </w:p>
        </w:tc>
        <w:tc>
          <w:tcPr>
            <w:tcW w:w="1966" w:type="dxa"/>
            <w:vAlign w:val="center"/>
          </w:tcPr>
          <w:p w14:paraId="5FE2DD1F" w14:textId="7AC6FC5E" w:rsidR="00831E37" w:rsidRDefault="0098395F">
            <w:r>
              <w:t>diagnosis</w:t>
            </w:r>
          </w:p>
        </w:tc>
        <w:tc>
          <w:tcPr>
            <w:tcW w:w="1566" w:type="dxa"/>
            <w:vAlign w:val="center"/>
          </w:tcPr>
          <w:p w14:paraId="1D49D8E3" w14:textId="496C403D" w:rsidR="00831E37" w:rsidRDefault="0098395F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35124226" w14:textId="77777777" w:rsidR="00831E37" w:rsidRDefault="00831E37">
            <w:r>
              <w:t>private</w:t>
            </w:r>
          </w:p>
        </w:tc>
        <w:tc>
          <w:tcPr>
            <w:tcW w:w="3646" w:type="dxa"/>
            <w:vAlign w:val="center"/>
          </w:tcPr>
          <w:p w14:paraId="188082CD" w14:textId="78551AE8" w:rsidR="00831E37" w:rsidRDefault="0098395F">
            <w:r>
              <w:t>Diagnosis details</w:t>
            </w:r>
          </w:p>
        </w:tc>
      </w:tr>
      <w:tr w:rsidR="00831E37" w14:paraId="20E563DE" w14:textId="77777777">
        <w:tc>
          <w:tcPr>
            <w:tcW w:w="758" w:type="dxa"/>
            <w:vAlign w:val="center"/>
          </w:tcPr>
          <w:p w14:paraId="060F9495" w14:textId="77777777" w:rsidR="00831E37" w:rsidRPr="00B16AA0" w:rsidRDefault="00831E37">
            <w:r>
              <w:t>3</w:t>
            </w:r>
          </w:p>
        </w:tc>
        <w:tc>
          <w:tcPr>
            <w:tcW w:w="1966" w:type="dxa"/>
            <w:vAlign w:val="center"/>
          </w:tcPr>
          <w:p w14:paraId="1EC3D81F" w14:textId="4EBEAC98" w:rsidR="00831E37" w:rsidRDefault="0098395F">
            <w:r>
              <w:t>note</w:t>
            </w:r>
          </w:p>
        </w:tc>
        <w:tc>
          <w:tcPr>
            <w:tcW w:w="1566" w:type="dxa"/>
            <w:vAlign w:val="center"/>
          </w:tcPr>
          <w:p w14:paraId="5A46D562" w14:textId="77777777" w:rsidR="00831E37" w:rsidRDefault="00831E37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6A74EC50" w14:textId="77777777" w:rsidR="00831E37" w:rsidRDefault="00831E37">
            <w:r>
              <w:t>private</w:t>
            </w:r>
          </w:p>
        </w:tc>
        <w:tc>
          <w:tcPr>
            <w:tcW w:w="3646" w:type="dxa"/>
            <w:vAlign w:val="center"/>
          </w:tcPr>
          <w:p w14:paraId="229A9F7E" w14:textId="0E44D993" w:rsidR="00831E37" w:rsidRDefault="0098395F">
            <w:r>
              <w:t>Additional notes</w:t>
            </w:r>
          </w:p>
        </w:tc>
      </w:tr>
    </w:tbl>
    <w:p w14:paraId="76DF58E3" w14:textId="77777777" w:rsidR="00963880" w:rsidRPr="00963880" w:rsidRDefault="00963880" w:rsidP="00963880">
      <w:pPr>
        <w:pStyle w:val="NormalWeb"/>
      </w:pPr>
      <w:r w:rsidRPr="00963880">
        <w:rPr>
          <w:b/>
          <w:bCs/>
        </w:rPr>
        <w:t>Main Methods</w:t>
      </w:r>
    </w:p>
    <w:p w14:paraId="7161F1CD" w14:textId="77777777" w:rsidR="00963880" w:rsidRPr="00963880" w:rsidRDefault="00963880" w:rsidP="00963880">
      <w:pPr>
        <w:pStyle w:val="NormalWeb"/>
        <w:numPr>
          <w:ilvl w:val="0"/>
          <w:numId w:val="13"/>
        </w:numPr>
      </w:pPr>
      <w:r w:rsidRPr="00963880">
        <w:t>updateRecord(diagnosis:String, note:String) : void – update diagnosis</w:t>
      </w:r>
    </w:p>
    <w:p w14:paraId="558630B2" w14:textId="77777777" w:rsidR="00963880" w:rsidRPr="00963880" w:rsidRDefault="00963880" w:rsidP="00963880">
      <w:pPr>
        <w:pStyle w:val="NormalWeb"/>
        <w:numPr>
          <w:ilvl w:val="0"/>
          <w:numId w:val="13"/>
        </w:numPr>
      </w:pPr>
      <w:r w:rsidRPr="00963880">
        <w:t>getPrescriptions() : List&lt;Prescription&gt; – list prescriptions</w:t>
      </w:r>
    </w:p>
    <w:p w14:paraId="1806F3CF" w14:textId="77777777" w:rsidR="00963880" w:rsidRDefault="00963880" w:rsidP="00963880">
      <w:pPr>
        <w:pStyle w:val="NormalWeb"/>
        <w:numPr>
          <w:ilvl w:val="0"/>
          <w:numId w:val="13"/>
        </w:numPr>
      </w:pPr>
      <w:r w:rsidRPr="00963880">
        <w:t>addService(service:Service) : void – attach service to record</w:t>
      </w:r>
    </w:p>
    <w:p w14:paraId="15A71B04" w14:textId="77777777" w:rsidR="00963880" w:rsidRPr="00963880" w:rsidRDefault="00963880" w:rsidP="00963880">
      <w:pPr>
        <w:pStyle w:val="NormalWeb"/>
      </w:pPr>
    </w:p>
    <w:p w14:paraId="2DA62149" w14:textId="6823EB6E" w:rsidR="00963880" w:rsidRPr="008C2495" w:rsidRDefault="00963880" w:rsidP="00963880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</w:t>
      </w:r>
      <w:r w:rsidR="00585651" w:rsidRPr="008C2495">
        <w:rPr>
          <w:rFonts w:asciiTheme="majorHAnsi" w:hAnsiTheme="majorHAnsi" w:cstheme="majorHAnsi"/>
          <w:sz w:val="24"/>
          <w:szCs w:val="24"/>
        </w:rPr>
        <w:t>Prescription</w:t>
      </w:r>
    </w:p>
    <w:p w14:paraId="5957BF31" w14:textId="77777777" w:rsidR="00963880" w:rsidRDefault="00963880" w:rsidP="00963880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17676950" w14:textId="64C2E315" w:rsidR="008B272A" w:rsidRPr="00013102" w:rsidRDefault="008B272A" w:rsidP="00963880">
      <w:pPr>
        <w:pStyle w:val="NormalWeb"/>
        <w:rPr>
          <w:iCs/>
        </w:rPr>
      </w:pPr>
      <w:r>
        <w:rPr>
          <w:b/>
          <w:bCs/>
        </w:rPr>
        <w:t xml:space="preserve">Relationships: </w:t>
      </w:r>
      <w:r w:rsidR="00EA1D2C" w:rsidRPr="00EA1D2C">
        <w:rPr>
          <w:lang w:val="vi-VN"/>
        </w:rPr>
        <w:t>Composition</w:t>
      </w:r>
      <w:r w:rsidRPr="00EA1D2C">
        <w:rPr>
          <w:lang w:val="vi-VN"/>
        </w:rPr>
        <w:t xml:space="preserve"> with </w:t>
      </w:r>
      <w:r w:rsidR="00EA1D2C" w:rsidRPr="00EA1D2C">
        <w:rPr>
          <w:b/>
          <w:bCs/>
          <w:lang w:val="vi-VN"/>
        </w:rPr>
        <w:t>PrescriptionDetail</w:t>
      </w:r>
      <w:r w:rsidRPr="00EA1D2C">
        <w:rPr>
          <w:lang w:val="vi-VN"/>
        </w:rPr>
        <w:t xml:space="preserve">; Dependency with </w:t>
      </w:r>
      <w:r w:rsidR="00EA1D2C" w:rsidRPr="00EA1D2C">
        <w:rPr>
          <w:b/>
          <w:bCs/>
          <w:lang w:val="vi-VN"/>
        </w:rPr>
        <w:t>MedicinePrice</w:t>
      </w:r>
      <w:r w:rsidRPr="00EA1D2C">
        <w:rPr>
          <w:lang w:val="vi-VN"/>
        </w:rPr>
        <w:t xml:space="preserve"> </w:t>
      </w:r>
      <w:r w:rsidRPr="00EA1D2C">
        <w:rPr>
          <w:i/>
          <w:iCs/>
          <w:lang w:val="vi-VN"/>
        </w:rPr>
        <w:t>(uses</w:t>
      </w:r>
      <w:r w:rsidR="00EA1D2C" w:rsidRPr="00EA1D2C">
        <w:rPr>
          <w:i/>
          <w:iCs/>
          <w:lang w:val="vi-VN"/>
        </w:rPr>
        <w:t xml:space="preserve"> for pricing</w:t>
      </w:r>
      <w:r w:rsidRPr="00EA1D2C">
        <w:rPr>
          <w:i/>
          <w:iCs/>
          <w:lang w:val="vi-VN"/>
        </w:rPr>
        <w:t>)</w:t>
      </w:r>
    </w:p>
    <w:p w14:paraId="164E9431" w14:textId="27DE6937" w:rsidR="00963880" w:rsidRPr="00013102" w:rsidRDefault="00963880" w:rsidP="00963880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="003B2A86" w:rsidRPr="003B2A86">
        <w:rPr>
          <w:lang w:val="vi-VN"/>
        </w:rPr>
        <w:t>A set of medicines prescribed to a patient.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963880" w14:paraId="38FC4B56" w14:textId="77777777">
        <w:tc>
          <w:tcPr>
            <w:tcW w:w="758" w:type="dxa"/>
            <w:vAlign w:val="center"/>
          </w:tcPr>
          <w:p w14:paraId="5F97EA06" w14:textId="77777777" w:rsidR="00963880" w:rsidRDefault="0096388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61F9DA4B" w14:textId="77777777" w:rsidR="00963880" w:rsidRDefault="0096388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49386196" w14:textId="77777777" w:rsidR="00963880" w:rsidRDefault="00963880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13049861" w14:textId="77777777" w:rsidR="00963880" w:rsidRDefault="0096388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32566F65" w14:textId="77777777" w:rsidR="00963880" w:rsidRDefault="0096388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963880" w14:paraId="023343E2" w14:textId="77777777">
        <w:tc>
          <w:tcPr>
            <w:tcW w:w="758" w:type="dxa"/>
            <w:vAlign w:val="center"/>
          </w:tcPr>
          <w:p w14:paraId="41E2ED52" w14:textId="77777777" w:rsidR="00963880" w:rsidRPr="00B16AA0" w:rsidRDefault="00963880">
            <w:r>
              <w:t>1</w:t>
            </w:r>
          </w:p>
        </w:tc>
        <w:tc>
          <w:tcPr>
            <w:tcW w:w="1966" w:type="dxa"/>
            <w:vAlign w:val="center"/>
          </w:tcPr>
          <w:p w14:paraId="39B73CC7" w14:textId="607036A8" w:rsidR="00963880" w:rsidRDefault="00FA6EEB">
            <w:r>
              <w:t>prescriptionID</w:t>
            </w:r>
          </w:p>
        </w:tc>
        <w:tc>
          <w:tcPr>
            <w:tcW w:w="1566" w:type="dxa"/>
            <w:vAlign w:val="center"/>
          </w:tcPr>
          <w:p w14:paraId="45A37DE7" w14:textId="77777777" w:rsidR="00963880" w:rsidRDefault="00963880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1640" w:type="dxa"/>
            <w:vAlign w:val="center"/>
          </w:tcPr>
          <w:p w14:paraId="2C21D811" w14:textId="77777777" w:rsidR="00963880" w:rsidRDefault="00963880">
            <w:r>
              <w:t>private</w:t>
            </w:r>
          </w:p>
        </w:tc>
        <w:tc>
          <w:tcPr>
            <w:tcW w:w="3646" w:type="dxa"/>
            <w:vAlign w:val="center"/>
          </w:tcPr>
          <w:p w14:paraId="296AD327" w14:textId="7697BA5F" w:rsidR="00963880" w:rsidRDefault="00FA6EEB">
            <w:r>
              <w:t>Prescription ID</w:t>
            </w:r>
          </w:p>
        </w:tc>
      </w:tr>
      <w:tr w:rsidR="00963880" w14:paraId="455D544A" w14:textId="77777777">
        <w:tc>
          <w:tcPr>
            <w:tcW w:w="758" w:type="dxa"/>
            <w:vAlign w:val="center"/>
          </w:tcPr>
          <w:p w14:paraId="03BFD7DF" w14:textId="77777777" w:rsidR="00963880" w:rsidRPr="00B16AA0" w:rsidRDefault="00963880">
            <w:r>
              <w:t>2</w:t>
            </w:r>
          </w:p>
        </w:tc>
        <w:tc>
          <w:tcPr>
            <w:tcW w:w="1966" w:type="dxa"/>
            <w:vAlign w:val="center"/>
          </w:tcPr>
          <w:p w14:paraId="71C94447" w14:textId="4153530E" w:rsidR="00963880" w:rsidRDefault="00FA6EEB">
            <w:r>
              <w:t>date</w:t>
            </w:r>
          </w:p>
        </w:tc>
        <w:tc>
          <w:tcPr>
            <w:tcW w:w="1566" w:type="dxa"/>
            <w:vAlign w:val="center"/>
          </w:tcPr>
          <w:p w14:paraId="514D4674" w14:textId="63124CB5" w:rsidR="00963880" w:rsidRDefault="00FA6EEB">
            <w:pPr>
              <w:rPr>
                <w:lang w:val="en-US"/>
              </w:rPr>
            </w:pPr>
            <w:r>
              <w:t>Date</w:t>
            </w:r>
          </w:p>
        </w:tc>
        <w:tc>
          <w:tcPr>
            <w:tcW w:w="1640" w:type="dxa"/>
            <w:vAlign w:val="center"/>
          </w:tcPr>
          <w:p w14:paraId="1C94A5A3" w14:textId="77777777" w:rsidR="00963880" w:rsidRDefault="00963880">
            <w:r>
              <w:t>private</w:t>
            </w:r>
          </w:p>
        </w:tc>
        <w:tc>
          <w:tcPr>
            <w:tcW w:w="3646" w:type="dxa"/>
            <w:vAlign w:val="center"/>
          </w:tcPr>
          <w:p w14:paraId="0DA31B5C" w14:textId="244415D2" w:rsidR="00963880" w:rsidRDefault="00FA6EEB">
            <w:r>
              <w:t>Prescription date</w:t>
            </w:r>
          </w:p>
        </w:tc>
      </w:tr>
    </w:tbl>
    <w:p w14:paraId="74DF08A8" w14:textId="77777777" w:rsidR="00963880" w:rsidRPr="005940C6" w:rsidRDefault="00963880" w:rsidP="00963880">
      <w:pPr>
        <w:pStyle w:val="NormalWeb"/>
        <w:rPr>
          <w:b/>
          <w:bCs/>
        </w:rPr>
      </w:pPr>
      <w:r w:rsidRPr="00963880">
        <w:rPr>
          <w:b/>
          <w:bCs/>
        </w:rPr>
        <w:t>Main Methods</w:t>
      </w:r>
    </w:p>
    <w:p w14:paraId="7DBCD45D" w14:textId="77777777" w:rsidR="005940C6" w:rsidRPr="005940C6" w:rsidRDefault="005940C6" w:rsidP="005940C6">
      <w:pPr>
        <w:pStyle w:val="NormalWeb"/>
        <w:numPr>
          <w:ilvl w:val="0"/>
          <w:numId w:val="14"/>
        </w:numPr>
      </w:pPr>
      <w:r w:rsidRPr="005940C6">
        <w:t>addMedicine(med:Medicine, qty:int, dosage:String) : void – add medicine item</w:t>
      </w:r>
    </w:p>
    <w:p w14:paraId="502BF4E3" w14:textId="77777777" w:rsidR="005940C6" w:rsidRPr="005940C6" w:rsidRDefault="005940C6" w:rsidP="005940C6">
      <w:pPr>
        <w:pStyle w:val="NormalWeb"/>
        <w:numPr>
          <w:ilvl w:val="0"/>
          <w:numId w:val="14"/>
        </w:numPr>
      </w:pPr>
      <w:r w:rsidRPr="005940C6">
        <w:t>calculateTotalCost() : double – calculate total cost</w:t>
      </w:r>
    </w:p>
    <w:p w14:paraId="415E811B" w14:textId="77777777" w:rsidR="005940C6" w:rsidRPr="005940C6" w:rsidRDefault="005940C6" w:rsidP="005940C6">
      <w:pPr>
        <w:pStyle w:val="NormalWeb"/>
        <w:numPr>
          <w:ilvl w:val="0"/>
          <w:numId w:val="14"/>
        </w:numPr>
      </w:pPr>
      <w:r w:rsidRPr="005940C6">
        <w:t>getHistoryByPatient(patientId:int) : List&lt;Prescription&gt; – get prescription history</w:t>
      </w:r>
    </w:p>
    <w:p w14:paraId="608C2F76" w14:textId="7980861A" w:rsidR="00C91509" w:rsidRPr="008C2495" w:rsidRDefault="00C91509" w:rsidP="00C91509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>Class: Prescription</w:t>
      </w:r>
      <w:r w:rsidRPr="008C2495">
        <w:rPr>
          <w:rFonts w:asciiTheme="majorHAnsi" w:hAnsiTheme="majorHAnsi" w:cstheme="majorHAnsi"/>
          <w:sz w:val="24"/>
          <w:szCs w:val="24"/>
          <w:lang w:val="en-US"/>
        </w:rPr>
        <w:t>Detail</w:t>
      </w:r>
    </w:p>
    <w:p w14:paraId="7D05B9E6" w14:textId="77777777" w:rsidR="00C91509" w:rsidRDefault="00C91509" w:rsidP="00C91509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4E6EAE49" w14:textId="77777777" w:rsidR="00E743DA" w:rsidRDefault="00EA1D2C" w:rsidP="00642459">
      <w:pPr>
        <w:pStyle w:val="NormalWeb"/>
        <w:rPr>
          <w:i/>
          <w:iCs/>
        </w:rPr>
      </w:pPr>
      <w:r>
        <w:rPr>
          <w:b/>
          <w:bCs/>
        </w:rPr>
        <w:t xml:space="preserve">Relationships: </w:t>
      </w:r>
      <w:r w:rsidR="00E743DA" w:rsidRPr="00E743DA">
        <w:rPr>
          <w:lang w:val="vi-VN"/>
        </w:rPr>
        <w:t xml:space="preserve">Association with </w:t>
      </w:r>
      <w:r w:rsidR="00E743DA" w:rsidRPr="00E743DA">
        <w:rPr>
          <w:b/>
          <w:bCs/>
          <w:lang w:val="vi-VN"/>
        </w:rPr>
        <w:t>Medicine</w:t>
      </w:r>
      <w:r w:rsidR="00E743DA" w:rsidRPr="00E743DA">
        <w:rPr>
          <w:lang w:val="vi-VN"/>
        </w:rPr>
        <w:t xml:space="preserve">; Dependency with </w:t>
      </w:r>
      <w:r w:rsidR="00E743DA" w:rsidRPr="00E743DA">
        <w:rPr>
          <w:b/>
          <w:bCs/>
          <w:lang w:val="vi-VN"/>
        </w:rPr>
        <w:t>MedicineInventory</w:t>
      </w:r>
      <w:r w:rsidR="00E743DA" w:rsidRPr="00E743DA">
        <w:rPr>
          <w:lang w:val="vi-VN"/>
        </w:rPr>
        <w:t xml:space="preserve"> </w:t>
      </w:r>
      <w:r w:rsidR="00E743DA" w:rsidRPr="00E743DA">
        <w:rPr>
          <w:i/>
          <w:iCs/>
          <w:lang w:val="vi-VN"/>
        </w:rPr>
        <w:t>(checks stock)</w:t>
      </w:r>
    </w:p>
    <w:p w14:paraId="5586D7A9" w14:textId="6008D8B6" w:rsidR="00642459" w:rsidRPr="00642459" w:rsidRDefault="00642459" w:rsidP="00642459">
      <w:pPr>
        <w:pStyle w:val="NormalWeb"/>
        <w:rPr>
          <w:b/>
          <w:bCs/>
        </w:rPr>
      </w:pPr>
      <w:r w:rsidRPr="00642459">
        <w:rPr>
          <w:b/>
          <w:bCs/>
        </w:rPr>
        <w:t xml:space="preserve">Description: </w:t>
      </w:r>
      <w:r w:rsidRPr="00642459">
        <w:t>Represents a medicine line item in a prescription</w:t>
      </w:r>
      <w:r w:rsidRPr="00642459">
        <w:rPr>
          <w:b/>
          <w:bCs/>
        </w:rPr>
        <w:t>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3E7FC0" w14:paraId="2006492D" w14:textId="77777777">
        <w:tc>
          <w:tcPr>
            <w:tcW w:w="758" w:type="dxa"/>
            <w:vAlign w:val="center"/>
          </w:tcPr>
          <w:p w14:paraId="711420FF" w14:textId="77777777" w:rsidR="003E7FC0" w:rsidRDefault="003E7FC0" w:rsidP="003E7FC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2C42CFB9" w14:textId="77777777" w:rsidR="003E7FC0" w:rsidRDefault="003E7FC0" w:rsidP="003E7FC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1A27B411" w14:textId="77777777" w:rsidR="003E7FC0" w:rsidRDefault="003E7FC0" w:rsidP="003E7FC0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0033AB13" w14:textId="77777777" w:rsidR="003E7FC0" w:rsidRDefault="003E7FC0" w:rsidP="003E7FC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5936A289" w14:textId="77777777" w:rsidR="003E7FC0" w:rsidRDefault="003E7FC0" w:rsidP="003E7FC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3E7FC0" w14:paraId="7747A478" w14:textId="77777777">
        <w:tc>
          <w:tcPr>
            <w:tcW w:w="758" w:type="dxa"/>
            <w:vAlign w:val="center"/>
          </w:tcPr>
          <w:p w14:paraId="2C31F853" w14:textId="77777777" w:rsidR="003E7FC0" w:rsidRPr="00B16AA0" w:rsidRDefault="003E7FC0" w:rsidP="003E7FC0">
            <w:r>
              <w:t>1</w:t>
            </w:r>
          </w:p>
        </w:tc>
        <w:tc>
          <w:tcPr>
            <w:tcW w:w="1966" w:type="dxa"/>
            <w:vAlign w:val="center"/>
          </w:tcPr>
          <w:p w14:paraId="14104BBE" w14:textId="7B028C90" w:rsidR="003E7FC0" w:rsidRDefault="003E7FC0" w:rsidP="003E7FC0">
            <w:r>
              <w:t>quantity</w:t>
            </w:r>
          </w:p>
        </w:tc>
        <w:tc>
          <w:tcPr>
            <w:tcW w:w="1566" w:type="dxa"/>
            <w:vAlign w:val="center"/>
          </w:tcPr>
          <w:p w14:paraId="5036655B" w14:textId="77777777" w:rsidR="003E7FC0" w:rsidRDefault="003E7FC0" w:rsidP="003E7FC0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1640" w:type="dxa"/>
            <w:vAlign w:val="center"/>
          </w:tcPr>
          <w:p w14:paraId="51DB29C7" w14:textId="77777777" w:rsidR="003E7FC0" w:rsidRDefault="003E7FC0" w:rsidP="003E7FC0">
            <w:r>
              <w:t>private</w:t>
            </w:r>
          </w:p>
        </w:tc>
        <w:tc>
          <w:tcPr>
            <w:tcW w:w="3646" w:type="dxa"/>
            <w:vAlign w:val="center"/>
          </w:tcPr>
          <w:p w14:paraId="5FDE8956" w14:textId="2BB817C1" w:rsidR="003E7FC0" w:rsidRDefault="003E7FC0" w:rsidP="003E7FC0">
            <w:r>
              <w:t>Quantity prescribed</w:t>
            </w:r>
          </w:p>
        </w:tc>
      </w:tr>
      <w:tr w:rsidR="003E7FC0" w14:paraId="713E2A8F" w14:textId="77777777">
        <w:tc>
          <w:tcPr>
            <w:tcW w:w="758" w:type="dxa"/>
            <w:vAlign w:val="center"/>
          </w:tcPr>
          <w:p w14:paraId="127D95F1" w14:textId="77777777" w:rsidR="003E7FC0" w:rsidRPr="00B16AA0" w:rsidRDefault="003E7FC0" w:rsidP="003E7FC0">
            <w:r>
              <w:t>2</w:t>
            </w:r>
          </w:p>
        </w:tc>
        <w:tc>
          <w:tcPr>
            <w:tcW w:w="1966" w:type="dxa"/>
            <w:vAlign w:val="center"/>
          </w:tcPr>
          <w:p w14:paraId="76EE0C40" w14:textId="4808C1EF" w:rsidR="003E7FC0" w:rsidRDefault="003E7FC0" w:rsidP="003E7FC0">
            <w:r>
              <w:t>dosage</w:t>
            </w:r>
          </w:p>
        </w:tc>
        <w:tc>
          <w:tcPr>
            <w:tcW w:w="1566" w:type="dxa"/>
            <w:vAlign w:val="center"/>
          </w:tcPr>
          <w:p w14:paraId="2558DAF4" w14:textId="3772AD31" w:rsidR="003E7FC0" w:rsidRDefault="003E7FC0" w:rsidP="003E7FC0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5CD4851A" w14:textId="77777777" w:rsidR="003E7FC0" w:rsidRDefault="003E7FC0" w:rsidP="003E7FC0">
            <w:r>
              <w:t>private</w:t>
            </w:r>
          </w:p>
        </w:tc>
        <w:tc>
          <w:tcPr>
            <w:tcW w:w="3646" w:type="dxa"/>
            <w:vAlign w:val="center"/>
          </w:tcPr>
          <w:p w14:paraId="600314B4" w14:textId="14A7A5DB" w:rsidR="003E7FC0" w:rsidRDefault="003E7FC0" w:rsidP="003E7FC0">
            <w:r>
              <w:t>Dosage instruction</w:t>
            </w:r>
          </w:p>
        </w:tc>
      </w:tr>
    </w:tbl>
    <w:p w14:paraId="78F3A2BC" w14:textId="77777777" w:rsidR="00C91509" w:rsidRPr="005940C6" w:rsidRDefault="00C91509" w:rsidP="00C91509">
      <w:pPr>
        <w:pStyle w:val="NormalWeb"/>
        <w:rPr>
          <w:b/>
          <w:bCs/>
        </w:rPr>
      </w:pPr>
      <w:r w:rsidRPr="005940C6">
        <w:rPr>
          <w:b/>
          <w:bCs/>
        </w:rPr>
        <w:t>Main Methods</w:t>
      </w:r>
    </w:p>
    <w:p w14:paraId="111CF1B8" w14:textId="5851F3F4" w:rsidR="00A1670C" w:rsidRDefault="00A1670C" w:rsidP="00C91509">
      <w:pPr>
        <w:pStyle w:val="NormalWeb"/>
        <w:numPr>
          <w:ilvl w:val="0"/>
          <w:numId w:val="14"/>
        </w:numPr>
      </w:pPr>
      <w:r w:rsidRPr="00A1670C">
        <w:rPr>
          <w:lang w:val="vi-VN"/>
        </w:rPr>
        <w:t>updateQuantity(qty:int) : void – update quantity prescribed</w:t>
      </w:r>
    </w:p>
    <w:p w14:paraId="2AAA07A7" w14:textId="3F1DE60B" w:rsidR="00DB1F72" w:rsidRPr="008C2495" w:rsidRDefault="00DB1F72" w:rsidP="00DB1F72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</w:t>
      </w:r>
      <w:r w:rsidRPr="008C2495">
        <w:rPr>
          <w:rFonts w:asciiTheme="majorHAnsi" w:hAnsiTheme="majorHAnsi" w:cstheme="majorHAnsi"/>
          <w:sz w:val="24"/>
          <w:szCs w:val="24"/>
          <w:lang w:val="en-US"/>
        </w:rPr>
        <w:t>Medicine</w:t>
      </w:r>
    </w:p>
    <w:p w14:paraId="57F456D3" w14:textId="77777777" w:rsidR="00DB1F72" w:rsidRDefault="00DB1F72" w:rsidP="00DB1F72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179C00A8" w14:textId="5382E029" w:rsidR="00E743DA" w:rsidRPr="00013102" w:rsidRDefault="00E743DA" w:rsidP="00DB1F72">
      <w:pPr>
        <w:pStyle w:val="NormalWeb"/>
        <w:rPr>
          <w:iCs/>
        </w:rPr>
      </w:pPr>
      <w:r w:rsidRPr="00E743DA">
        <w:rPr>
          <w:b/>
          <w:bCs/>
        </w:rPr>
        <w:t xml:space="preserve">Relationships: </w:t>
      </w:r>
      <w:r w:rsidRPr="00E743DA">
        <w:rPr>
          <w:lang w:val="vi-VN"/>
        </w:rPr>
        <w:t xml:space="preserve">Composition with </w:t>
      </w:r>
      <w:r w:rsidRPr="00E743DA">
        <w:rPr>
          <w:b/>
          <w:bCs/>
          <w:lang w:val="vi-VN"/>
        </w:rPr>
        <w:t>MedicinePrice</w:t>
      </w:r>
    </w:p>
    <w:p w14:paraId="53B3CF97" w14:textId="20BD44D1" w:rsidR="00DB1F72" w:rsidRPr="00642459" w:rsidRDefault="00DB1F72" w:rsidP="00DB1F72">
      <w:pPr>
        <w:pStyle w:val="NormalWeb"/>
        <w:rPr>
          <w:b/>
          <w:bCs/>
        </w:rPr>
      </w:pPr>
      <w:r w:rsidRPr="00642459">
        <w:rPr>
          <w:b/>
          <w:bCs/>
        </w:rPr>
        <w:t xml:space="preserve">Description: </w:t>
      </w:r>
      <w:r w:rsidR="00FD5ABC" w:rsidRPr="00FD5ABC">
        <w:rPr>
          <w:lang w:val="vi-VN"/>
        </w:rPr>
        <w:t>Medicine available in the clinic’s inventory.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DB1F72" w14:paraId="2443C54C" w14:textId="77777777">
        <w:tc>
          <w:tcPr>
            <w:tcW w:w="758" w:type="dxa"/>
            <w:vAlign w:val="center"/>
          </w:tcPr>
          <w:p w14:paraId="342FC61F" w14:textId="77777777" w:rsidR="00DB1F72" w:rsidRDefault="00DB1F7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27D06D2D" w14:textId="77777777" w:rsidR="00DB1F72" w:rsidRDefault="00DB1F7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01F92FFE" w14:textId="77777777" w:rsidR="00DB1F72" w:rsidRDefault="00DB1F72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4FB2D22E" w14:textId="77777777" w:rsidR="00DB1F72" w:rsidRDefault="00DB1F7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1A35FD51" w14:textId="77777777" w:rsidR="00DB1F72" w:rsidRDefault="00DB1F7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DB1F72" w14:paraId="27358114" w14:textId="77777777">
        <w:tc>
          <w:tcPr>
            <w:tcW w:w="758" w:type="dxa"/>
            <w:vAlign w:val="center"/>
          </w:tcPr>
          <w:p w14:paraId="56F4C947" w14:textId="77777777" w:rsidR="00DB1F72" w:rsidRPr="00B16AA0" w:rsidRDefault="00DB1F72">
            <w:r>
              <w:t>1</w:t>
            </w:r>
          </w:p>
        </w:tc>
        <w:tc>
          <w:tcPr>
            <w:tcW w:w="1966" w:type="dxa"/>
            <w:vAlign w:val="center"/>
          </w:tcPr>
          <w:p w14:paraId="07DA8C60" w14:textId="381D1C79" w:rsidR="00DB1F72" w:rsidRDefault="00947064">
            <w:r>
              <w:t>medicineID</w:t>
            </w:r>
          </w:p>
        </w:tc>
        <w:tc>
          <w:tcPr>
            <w:tcW w:w="1566" w:type="dxa"/>
            <w:vAlign w:val="center"/>
          </w:tcPr>
          <w:p w14:paraId="664801B6" w14:textId="77777777" w:rsidR="00DB1F72" w:rsidRDefault="00DB1F72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1640" w:type="dxa"/>
            <w:vAlign w:val="center"/>
          </w:tcPr>
          <w:p w14:paraId="73767DDA" w14:textId="77777777" w:rsidR="00DB1F72" w:rsidRDefault="00DB1F72">
            <w:r>
              <w:t>private</w:t>
            </w:r>
          </w:p>
        </w:tc>
        <w:tc>
          <w:tcPr>
            <w:tcW w:w="3646" w:type="dxa"/>
            <w:vAlign w:val="center"/>
          </w:tcPr>
          <w:p w14:paraId="23C71320" w14:textId="129DB04C" w:rsidR="00DB1F72" w:rsidRDefault="00947064">
            <w:r>
              <w:t>Medicine ID</w:t>
            </w:r>
          </w:p>
        </w:tc>
      </w:tr>
      <w:tr w:rsidR="00DB1F72" w14:paraId="3BAF5864" w14:textId="77777777">
        <w:tc>
          <w:tcPr>
            <w:tcW w:w="758" w:type="dxa"/>
            <w:vAlign w:val="center"/>
          </w:tcPr>
          <w:p w14:paraId="4AA5968F" w14:textId="77777777" w:rsidR="00DB1F72" w:rsidRPr="00B16AA0" w:rsidRDefault="00DB1F72">
            <w:r>
              <w:t>2</w:t>
            </w:r>
          </w:p>
        </w:tc>
        <w:tc>
          <w:tcPr>
            <w:tcW w:w="1966" w:type="dxa"/>
            <w:vAlign w:val="center"/>
          </w:tcPr>
          <w:p w14:paraId="4D8DD1ED" w14:textId="31B9A354" w:rsidR="00DB1F72" w:rsidRDefault="00947064">
            <w:r>
              <w:t>name</w:t>
            </w:r>
          </w:p>
        </w:tc>
        <w:tc>
          <w:tcPr>
            <w:tcW w:w="1566" w:type="dxa"/>
            <w:vAlign w:val="center"/>
          </w:tcPr>
          <w:p w14:paraId="54BB531A" w14:textId="77777777" w:rsidR="00DB1F72" w:rsidRDefault="00DB1F72">
            <w:pPr>
              <w:rPr>
                <w:lang w:val="en-US"/>
              </w:rPr>
            </w:pPr>
            <w:r>
              <w:t>String</w:t>
            </w:r>
          </w:p>
        </w:tc>
        <w:tc>
          <w:tcPr>
            <w:tcW w:w="1640" w:type="dxa"/>
            <w:vAlign w:val="center"/>
          </w:tcPr>
          <w:p w14:paraId="316FFCC4" w14:textId="77777777" w:rsidR="00DB1F72" w:rsidRDefault="00DB1F72">
            <w:r>
              <w:t>private</w:t>
            </w:r>
          </w:p>
        </w:tc>
        <w:tc>
          <w:tcPr>
            <w:tcW w:w="3646" w:type="dxa"/>
            <w:vAlign w:val="center"/>
          </w:tcPr>
          <w:p w14:paraId="3040A965" w14:textId="4E75D384" w:rsidR="00DB1F72" w:rsidRDefault="00947064">
            <w:r>
              <w:t>Medicine name</w:t>
            </w:r>
          </w:p>
        </w:tc>
      </w:tr>
      <w:tr w:rsidR="00947064" w14:paraId="22CFC157" w14:textId="77777777">
        <w:tc>
          <w:tcPr>
            <w:tcW w:w="758" w:type="dxa"/>
            <w:vAlign w:val="center"/>
          </w:tcPr>
          <w:p w14:paraId="6586BEDF" w14:textId="19405C6D" w:rsidR="00947064" w:rsidRDefault="00947064" w:rsidP="00947064">
            <w:r>
              <w:t>3</w:t>
            </w:r>
          </w:p>
        </w:tc>
        <w:tc>
          <w:tcPr>
            <w:tcW w:w="1966" w:type="dxa"/>
            <w:vAlign w:val="center"/>
          </w:tcPr>
          <w:p w14:paraId="7D556B84" w14:textId="55268389" w:rsidR="00947064" w:rsidRDefault="00947064" w:rsidP="00947064">
            <w:r>
              <w:t>unit</w:t>
            </w:r>
          </w:p>
        </w:tc>
        <w:tc>
          <w:tcPr>
            <w:tcW w:w="1566" w:type="dxa"/>
            <w:vAlign w:val="center"/>
          </w:tcPr>
          <w:p w14:paraId="510AA67B" w14:textId="4190F29D" w:rsidR="00947064" w:rsidRDefault="00947064" w:rsidP="00947064">
            <w:r>
              <w:t>String</w:t>
            </w:r>
          </w:p>
        </w:tc>
        <w:tc>
          <w:tcPr>
            <w:tcW w:w="1640" w:type="dxa"/>
            <w:vAlign w:val="center"/>
          </w:tcPr>
          <w:p w14:paraId="20A19C85" w14:textId="70B854B0" w:rsidR="00947064" w:rsidRDefault="00947064" w:rsidP="00947064">
            <w:r>
              <w:t>private</w:t>
            </w:r>
          </w:p>
        </w:tc>
        <w:tc>
          <w:tcPr>
            <w:tcW w:w="3646" w:type="dxa"/>
            <w:vAlign w:val="center"/>
          </w:tcPr>
          <w:p w14:paraId="72FE5A01" w14:textId="6A95D41A" w:rsidR="00947064" w:rsidRDefault="00947064" w:rsidP="00947064">
            <w:r>
              <w:t>Unit of measurement</w:t>
            </w:r>
          </w:p>
        </w:tc>
      </w:tr>
      <w:tr w:rsidR="00947064" w14:paraId="41DDD06A" w14:textId="77777777">
        <w:tc>
          <w:tcPr>
            <w:tcW w:w="758" w:type="dxa"/>
            <w:vAlign w:val="center"/>
          </w:tcPr>
          <w:p w14:paraId="559D5E9B" w14:textId="10F6E681" w:rsidR="00947064" w:rsidRDefault="00947064" w:rsidP="00947064">
            <w:r>
              <w:t>4</w:t>
            </w:r>
          </w:p>
        </w:tc>
        <w:tc>
          <w:tcPr>
            <w:tcW w:w="1966" w:type="dxa"/>
            <w:vAlign w:val="center"/>
          </w:tcPr>
          <w:p w14:paraId="1143349B" w14:textId="6AF59C68" w:rsidR="00947064" w:rsidRDefault="00947064" w:rsidP="00947064">
            <w:r>
              <w:t>category</w:t>
            </w:r>
          </w:p>
        </w:tc>
        <w:tc>
          <w:tcPr>
            <w:tcW w:w="1566" w:type="dxa"/>
            <w:vAlign w:val="center"/>
          </w:tcPr>
          <w:p w14:paraId="5A45DF0C" w14:textId="6B7E2ECD" w:rsidR="00947064" w:rsidRDefault="00947064" w:rsidP="00947064">
            <w:r>
              <w:t>String</w:t>
            </w:r>
          </w:p>
        </w:tc>
        <w:tc>
          <w:tcPr>
            <w:tcW w:w="1640" w:type="dxa"/>
            <w:vAlign w:val="center"/>
          </w:tcPr>
          <w:p w14:paraId="458AA6CD" w14:textId="62D65366" w:rsidR="00947064" w:rsidRDefault="00947064" w:rsidP="00947064">
            <w:r>
              <w:t>private</w:t>
            </w:r>
          </w:p>
        </w:tc>
        <w:tc>
          <w:tcPr>
            <w:tcW w:w="3646" w:type="dxa"/>
            <w:vAlign w:val="center"/>
          </w:tcPr>
          <w:p w14:paraId="732DDF56" w14:textId="534A63AB" w:rsidR="00947064" w:rsidRDefault="00947064" w:rsidP="00947064">
            <w:r>
              <w:t>Medicine category</w:t>
            </w:r>
          </w:p>
        </w:tc>
      </w:tr>
      <w:tr w:rsidR="00947064" w14:paraId="115E7D23" w14:textId="77777777">
        <w:tc>
          <w:tcPr>
            <w:tcW w:w="758" w:type="dxa"/>
            <w:vAlign w:val="center"/>
          </w:tcPr>
          <w:p w14:paraId="7094E76F" w14:textId="67DE7B5F" w:rsidR="00947064" w:rsidRDefault="00947064" w:rsidP="00947064">
            <w:r>
              <w:t>5</w:t>
            </w:r>
          </w:p>
        </w:tc>
        <w:tc>
          <w:tcPr>
            <w:tcW w:w="1966" w:type="dxa"/>
            <w:vAlign w:val="center"/>
          </w:tcPr>
          <w:p w14:paraId="1B7F7960" w14:textId="5D2FED10" w:rsidR="00947064" w:rsidRDefault="00947064" w:rsidP="00947064">
            <w:r>
              <w:t>expiryDate</w:t>
            </w:r>
          </w:p>
        </w:tc>
        <w:tc>
          <w:tcPr>
            <w:tcW w:w="1566" w:type="dxa"/>
            <w:vAlign w:val="center"/>
          </w:tcPr>
          <w:p w14:paraId="046008A8" w14:textId="12A65AD4" w:rsidR="00947064" w:rsidRDefault="00947064" w:rsidP="00947064">
            <w:r>
              <w:t>Date</w:t>
            </w:r>
          </w:p>
        </w:tc>
        <w:tc>
          <w:tcPr>
            <w:tcW w:w="1640" w:type="dxa"/>
            <w:vAlign w:val="center"/>
          </w:tcPr>
          <w:p w14:paraId="7338D205" w14:textId="12F72C98" w:rsidR="00947064" w:rsidRDefault="00947064" w:rsidP="00947064">
            <w:r>
              <w:t>private</w:t>
            </w:r>
          </w:p>
        </w:tc>
        <w:tc>
          <w:tcPr>
            <w:tcW w:w="3646" w:type="dxa"/>
            <w:vAlign w:val="center"/>
          </w:tcPr>
          <w:p w14:paraId="65DE0479" w14:textId="2F7671D3" w:rsidR="00947064" w:rsidRDefault="00947064" w:rsidP="00947064">
            <w:r>
              <w:t>Expiry date</w:t>
            </w:r>
          </w:p>
        </w:tc>
      </w:tr>
    </w:tbl>
    <w:p w14:paraId="50DEBFDB" w14:textId="77777777" w:rsidR="00DB1F72" w:rsidRPr="005940C6" w:rsidRDefault="00DB1F72" w:rsidP="00DB1F72">
      <w:pPr>
        <w:pStyle w:val="NormalWeb"/>
        <w:rPr>
          <w:b/>
          <w:bCs/>
        </w:rPr>
      </w:pPr>
      <w:r w:rsidRPr="005940C6">
        <w:rPr>
          <w:b/>
          <w:bCs/>
        </w:rPr>
        <w:t>Main Methods</w:t>
      </w:r>
    </w:p>
    <w:p w14:paraId="3EE0E2D0" w14:textId="77777777" w:rsidR="007966BF" w:rsidRPr="007966BF" w:rsidRDefault="007966BF" w:rsidP="007966BF">
      <w:pPr>
        <w:pStyle w:val="NormalWeb"/>
        <w:numPr>
          <w:ilvl w:val="0"/>
          <w:numId w:val="15"/>
        </w:numPr>
      </w:pPr>
      <w:r w:rsidRPr="007966BF">
        <w:t>checkAvailability() : Boolean – check stock availability</w:t>
      </w:r>
    </w:p>
    <w:p w14:paraId="546A2312" w14:textId="77777777" w:rsidR="007966BF" w:rsidRPr="007966BF" w:rsidRDefault="007966BF" w:rsidP="007966BF">
      <w:pPr>
        <w:pStyle w:val="NormalWeb"/>
        <w:numPr>
          <w:ilvl w:val="0"/>
          <w:numId w:val="15"/>
        </w:numPr>
      </w:pPr>
      <w:r w:rsidRPr="007966BF">
        <w:t>search(criteria:String) : List&lt;Medicine&gt; – search for medicines</w:t>
      </w:r>
    </w:p>
    <w:p w14:paraId="06D05DC2" w14:textId="77777777" w:rsidR="007966BF" w:rsidRPr="007966BF" w:rsidRDefault="007966BF" w:rsidP="007966BF">
      <w:pPr>
        <w:pStyle w:val="NormalWeb"/>
        <w:numPr>
          <w:ilvl w:val="0"/>
          <w:numId w:val="15"/>
        </w:numPr>
      </w:pPr>
      <w:r w:rsidRPr="007966BF">
        <w:t>updateInfo(data:String) : Boolean – update medicine info</w:t>
      </w:r>
    </w:p>
    <w:p w14:paraId="396D3281" w14:textId="4672B634" w:rsidR="005006C4" w:rsidRPr="008C2495" w:rsidRDefault="005006C4" w:rsidP="005006C4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</w:rPr>
        <w:t xml:space="preserve">Class: </w:t>
      </w:r>
      <w:r w:rsidRPr="008C2495">
        <w:rPr>
          <w:rFonts w:asciiTheme="majorHAnsi" w:hAnsiTheme="majorHAnsi" w:cstheme="majorHAnsi"/>
          <w:sz w:val="24"/>
          <w:szCs w:val="24"/>
          <w:lang w:val="en-US"/>
        </w:rPr>
        <w:t>MedicinePrice</w:t>
      </w:r>
    </w:p>
    <w:p w14:paraId="2D374B84" w14:textId="77777777" w:rsidR="005006C4" w:rsidRDefault="005006C4" w:rsidP="005006C4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531E1F7B" w14:textId="77777777" w:rsidR="00330A2E" w:rsidRDefault="00890F07" w:rsidP="005006C4">
      <w:pPr>
        <w:pStyle w:val="NormalWeb"/>
        <w:rPr>
          <w:b/>
          <w:bCs/>
        </w:rPr>
      </w:pPr>
      <w:r w:rsidRPr="00890F07">
        <w:rPr>
          <w:b/>
          <w:bCs/>
        </w:rPr>
        <w:t xml:space="preserve">Relationships: </w:t>
      </w:r>
      <w:r w:rsidR="00330A2E" w:rsidRPr="00330A2E">
        <w:rPr>
          <w:lang w:val="vi-VN"/>
        </w:rPr>
        <w:t xml:space="preserve">Association with </w:t>
      </w:r>
      <w:r w:rsidR="00330A2E" w:rsidRPr="00330A2E">
        <w:rPr>
          <w:b/>
          <w:bCs/>
          <w:lang w:val="vi-VN"/>
        </w:rPr>
        <w:t>Medicine</w:t>
      </w:r>
    </w:p>
    <w:p w14:paraId="3D58D9D3" w14:textId="14531A21" w:rsidR="005006C4" w:rsidRPr="00642459" w:rsidRDefault="005006C4" w:rsidP="005006C4">
      <w:pPr>
        <w:pStyle w:val="NormalWeb"/>
        <w:rPr>
          <w:b/>
          <w:bCs/>
        </w:rPr>
      </w:pPr>
      <w:r w:rsidRPr="00642459">
        <w:rPr>
          <w:b/>
          <w:bCs/>
        </w:rPr>
        <w:t xml:space="preserve">Description: </w:t>
      </w:r>
      <w:r w:rsidR="00E804BC" w:rsidRPr="00E804BC">
        <w:rPr>
          <w:lang w:val="vi-VN"/>
        </w:rPr>
        <w:t>Time-based pricing for a specific medicine.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5006C4" w14:paraId="37131DB5" w14:textId="77777777">
        <w:tc>
          <w:tcPr>
            <w:tcW w:w="758" w:type="dxa"/>
            <w:vAlign w:val="center"/>
          </w:tcPr>
          <w:p w14:paraId="14A94973" w14:textId="77777777" w:rsidR="005006C4" w:rsidRDefault="005006C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3D73736E" w14:textId="77777777" w:rsidR="005006C4" w:rsidRDefault="005006C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112014B6" w14:textId="77777777" w:rsidR="005006C4" w:rsidRDefault="005006C4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40" w:type="dxa"/>
            <w:vAlign w:val="center"/>
          </w:tcPr>
          <w:p w14:paraId="16C7441D" w14:textId="77777777" w:rsidR="005006C4" w:rsidRDefault="005006C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758CD6A3" w14:textId="77777777" w:rsidR="005006C4" w:rsidRDefault="005006C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5006C4" w14:paraId="7D5379D5" w14:textId="77777777">
        <w:tc>
          <w:tcPr>
            <w:tcW w:w="758" w:type="dxa"/>
            <w:vAlign w:val="center"/>
          </w:tcPr>
          <w:p w14:paraId="73677135" w14:textId="77777777" w:rsidR="005006C4" w:rsidRPr="00B16AA0" w:rsidRDefault="005006C4">
            <w:r>
              <w:t>1</w:t>
            </w:r>
          </w:p>
        </w:tc>
        <w:tc>
          <w:tcPr>
            <w:tcW w:w="1966" w:type="dxa"/>
            <w:vAlign w:val="center"/>
          </w:tcPr>
          <w:p w14:paraId="626EF0E4" w14:textId="42CB21C6" w:rsidR="005006C4" w:rsidRDefault="00760D69">
            <w:r>
              <w:t>priceID</w:t>
            </w:r>
          </w:p>
        </w:tc>
        <w:tc>
          <w:tcPr>
            <w:tcW w:w="1566" w:type="dxa"/>
            <w:vAlign w:val="center"/>
          </w:tcPr>
          <w:p w14:paraId="551C57BC" w14:textId="77777777" w:rsidR="005006C4" w:rsidRDefault="005006C4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1640" w:type="dxa"/>
            <w:vAlign w:val="center"/>
          </w:tcPr>
          <w:p w14:paraId="3B5E9945" w14:textId="77777777" w:rsidR="005006C4" w:rsidRDefault="005006C4">
            <w:r>
              <w:t>private</w:t>
            </w:r>
          </w:p>
        </w:tc>
        <w:tc>
          <w:tcPr>
            <w:tcW w:w="3646" w:type="dxa"/>
            <w:vAlign w:val="center"/>
          </w:tcPr>
          <w:p w14:paraId="372ABAF7" w14:textId="393D3109" w:rsidR="005006C4" w:rsidRDefault="00760D69">
            <w:r>
              <w:t>Price ID</w:t>
            </w:r>
          </w:p>
        </w:tc>
      </w:tr>
      <w:tr w:rsidR="005006C4" w14:paraId="43C20DD0" w14:textId="77777777">
        <w:tc>
          <w:tcPr>
            <w:tcW w:w="758" w:type="dxa"/>
            <w:vAlign w:val="center"/>
          </w:tcPr>
          <w:p w14:paraId="0675D3FF" w14:textId="77777777" w:rsidR="005006C4" w:rsidRPr="00B16AA0" w:rsidRDefault="005006C4">
            <w:r>
              <w:t>2</w:t>
            </w:r>
          </w:p>
        </w:tc>
        <w:tc>
          <w:tcPr>
            <w:tcW w:w="1966" w:type="dxa"/>
            <w:vAlign w:val="center"/>
          </w:tcPr>
          <w:p w14:paraId="71529B9A" w14:textId="6C7E959E" w:rsidR="005006C4" w:rsidRDefault="00760D69">
            <w:r>
              <w:t>price</w:t>
            </w:r>
          </w:p>
        </w:tc>
        <w:tc>
          <w:tcPr>
            <w:tcW w:w="1566" w:type="dxa"/>
            <w:vAlign w:val="center"/>
          </w:tcPr>
          <w:p w14:paraId="0928451B" w14:textId="37F5F6C7" w:rsidR="005006C4" w:rsidRDefault="00760D69">
            <w:pPr>
              <w:rPr>
                <w:lang w:val="en-US"/>
              </w:rPr>
            </w:pPr>
            <w:r>
              <w:t>double</w:t>
            </w:r>
          </w:p>
        </w:tc>
        <w:tc>
          <w:tcPr>
            <w:tcW w:w="1640" w:type="dxa"/>
            <w:vAlign w:val="center"/>
          </w:tcPr>
          <w:p w14:paraId="68EFCE7C" w14:textId="77777777" w:rsidR="005006C4" w:rsidRDefault="005006C4">
            <w:r>
              <w:t>private</w:t>
            </w:r>
          </w:p>
        </w:tc>
        <w:tc>
          <w:tcPr>
            <w:tcW w:w="3646" w:type="dxa"/>
            <w:vAlign w:val="center"/>
          </w:tcPr>
          <w:p w14:paraId="52D1554B" w14:textId="26B7F743" w:rsidR="005006C4" w:rsidRDefault="00760D69">
            <w:r>
              <w:t>Unit price</w:t>
            </w:r>
          </w:p>
        </w:tc>
      </w:tr>
      <w:tr w:rsidR="005006C4" w14:paraId="3C48AF0F" w14:textId="77777777">
        <w:tc>
          <w:tcPr>
            <w:tcW w:w="758" w:type="dxa"/>
            <w:vAlign w:val="center"/>
          </w:tcPr>
          <w:p w14:paraId="0698D02A" w14:textId="77777777" w:rsidR="005006C4" w:rsidRDefault="005006C4">
            <w:r>
              <w:t>3</w:t>
            </w:r>
          </w:p>
        </w:tc>
        <w:tc>
          <w:tcPr>
            <w:tcW w:w="1966" w:type="dxa"/>
            <w:vAlign w:val="center"/>
          </w:tcPr>
          <w:p w14:paraId="2F768871" w14:textId="7BF628A3" w:rsidR="005006C4" w:rsidRDefault="00760D69">
            <w:r>
              <w:t>effectiveDate</w:t>
            </w:r>
          </w:p>
        </w:tc>
        <w:tc>
          <w:tcPr>
            <w:tcW w:w="1566" w:type="dxa"/>
            <w:vAlign w:val="center"/>
          </w:tcPr>
          <w:p w14:paraId="715D1ED4" w14:textId="6E3515AB" w:rsidR="005006C4" w:rsidRDefault="00760D69">
            <w:r>
              <w:t>Date</w:t>
            </w:r>
          </w:p>
        </w:tc>
        <w:tc>
          <w:tcPr>
            <w:tcW w:w="1640" w:type="dxa"/>
            <w:vAlign w:val="center"/>
          </w:tcPr>
          <w:p w14:paraId="1C74ABAC" w14:textId="77777777" w:rsidR="005006C4" w:rsidRDefault="005006C4">
            <w:r>
              <w:t>private</w:t>
            </w:r>
          </w:p>
        </w:tc>
        <w:tc>
          <w:tcPr>
            <w:tcW w:w="3646" w:type="dxa"/>
            <w:vAlign w:val="center"/>
          </w:tcPr>
          <w:p w14:paraId="42EA9451" w14:textId="71A19A20" w:rsidR="005006C4" w:rsidRDefault="00760D69">
            <w:r>
              <w:t>Effective date of price</w:t>
            </w:r>
          </w:p>
        </w:tc>
      </w:tr>
    </w:tbl>
    <w:p w14:paraId="0A9B40AD" w14:textId="77777777" w:rsidR="005006C4" w:rsidRPr="007966BF" w:rsidRDefault="005006C4" w:rsidP="005006C4">
      <w:pPr>
        <w:pStyle w:val="NormalWeb"/>
        <w:rPr>
          <w:b/>
          <w:bCs/>
        </w:rPr>
      </w:pPr>
      <w:r w:rsidRPr="007966BF">
        <w:rPr>
          <w:b/>
          <w:bCs/>
        </w:rPr>
        <w:t>Main Methods</w:t>
      </w:r>
    </w:p>
    <w:p w14:paraId="33BCBA35" w14:textId="188B9C2B" w:rsidR="00747594" w:rsidRPr="00CA5ED7" w:rsidRDefault="00CA5ED7" w:rsidP="006839D0">
      <w:pPr>
        <w:pStyle w:val="NormalWeb"/>
        <w:numPr>
          <w:ilvl w:val="0"/>
          <w:numId w:val="15"/>
        </w:numPr>
      </w:pPr>
      <w:r w:rsidRPr="00CA5ED7">
        <w:rPr>
          <w:lang w:val="vi-VN"/>
        </w:rPr>
        <w:t>getCurrentPrice(medicineId:int) : double – retrieve current price</w:t>
      </w:r>
    </w:p>
    <w:p w14:paraId="45C21DB1" w14:textId="77777777" w:rsidR="00E02DB1" w:rsidRPr="008C2495" w:rsidRDefault="00E02DB1" w:rsidP="00E02DB1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  <w:lang w:val="en-US"/>
        </w:rPr>
        <w:t>Class: MedicineImport</w:t>
      </w:r>
    </w:p>
    <w:p w14:paraId="42F9DCDA" w14:textId="77777777" w:rsidR="00E02DB1" w:rsidRDefault="00E02DB1" w:rsidP="00E02DB1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3F51909A" w14:textId="77777777" w:rsidR="00F83E16" w:rsidRDefault="00330A2E" w:rsidP="00E02DB1">
      <w:pPr>
        <w:pStyle w:val="NormalWeb"/>
        <w:rPr>
          <w:i/>
          <w:iCs/>
        </w:rPr>
      </w:pPr>
      <w:r w:rsidRPr="00330A2E">
        <w:rPr>
          <w:b/>
          <w:bCs/>
        </w:rPr>
        <w:t xml:space="preserve">Relationships: </w:t>
      </w:r>
      <w:r w:rsidR="00F83E16" w:rsidRPr="00F83E16">
        <w:rPr>
          <w:lang w:val="vi-VN"/>
        </w:rPr>
        <w:t xml:space="preserve">Composition with </w:t>
      </w:r>
      <w:r w:rsidR="00F83E16" w:rsidRPr="00F83E16">
        <w:rPr>
          <w:b/>
          <w:bCs/>
          <w:lang w:val="vi-VN"/>
        </w:rPr>
        <w:t>ImportDetail</w:t>
      </w:r>
      <w:r w:rsidR="00F83E16" w:rsidRPr="00F83E16">
        <w:rPr>
          <w:lang w:val="vi-VN"/>
        </w:rPr>
        <w:t xml:space="preserve">; Dependency with </w:t>
      </w:r>
      <w:r w:rsidR="00F83E16" w:rsidRPr="00F83E16">
        <w:rPr>
          <w:b/>
          <w:bCs/>
          <w:lang w:val="vi-VN"/>
        </w:rPr>
        <w:t>Medicine</w:t>
      </w:r>
      <w:r w:rsidR="00F83E16" w:rsidRPr="00F83E16">
        <w:rPr>
          <w:lang w:val="vi-VN"/>
        </w:rPr>
        <w:t xml:space="preserve"> </w:t>
      </w:r>
      <w:r w:rsidR="00F83E16" w:rsidRPr="00F83E16">
        <w:rPr>
          <w:i/>
          <w:iCs/>
          <w:lang w:val="vi-VN"/>
        </w:rPr>
        <w:t>(imports)</w:t>
      </w:r>
    </w:p>
    <w:p w14:paraId="069A70F7" w14:textId="4B6A126C" w:rsidR="00E02DB1" w:rsidRPr="00013102" w:rsidRDefault="00E02DB1" w:rsidP="00E02DB1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Pr="00BA35DF">
        <w:rPr>
          <w:lang w:val="vi-VN"/>
        </w:rPr>
        <w:t>Record of medicine import transactions.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1966"/>
        <w:gridCol w:w="1566"/>
        <w:gridCol w:w="1640"/>
        <w:gridCol w:w="3646"/>
      </w:tblGrid>
      <w:tr w:rsidR="00E02DB1" w14:paraId="3757A1F9" w14:textId="77777777">
        <w:tc>
          <w:tcPr>
            <w:tcW w:w="758" w:type="dxa"/>
            <w:vAlign w:val="center"/>
          </w:tcPr>
          <w:p w14:paraId="6DEC5811" w14:textId="77777777" w:rsidR="00E02DB1" w:rsidRDefault="00E02DB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vAlign w:val="center"/>
          </w:tcPr>
          <w:p w14:paraId="1EFB880D" w14:textId="77777777" w:rsidR="00E02DB1" w:rsidRDefault="00E02DB1">
            <w:pPr>
              <w:spacing w:line="360" w:lineRule="auto"/>
              <w:rPr>
                <w:b/>
                <w:bCs/>
              </w:rPr>
            </w:pPr>
            <w:r>
              <w:rPr>
                <w:b/>
              </w:rPr>
              <w:t>Attribute name</w:t>
            </w:r>
          </w:p>
        </w:tc>
        <w:tc>
          <w:tcPr>
            <w:tcW w:w="1566" w:type="dxa"/>
            <w:vAlign w:val="center"/>
          </w:tcPr>
          <w:p w14:paraId="329F2893" w14:textId="77777777" w:rsidR="00E02DB1" w:rsidRDefault="00E02DB1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</w:rPr>
              <w:t>Type</w:t>
            </w:r>
          </w:p>
        </w:tc>
        <w:tc>
          <w:tcPr>
            <w:tcW w:w="1640" w:type="dxa"/>
            <w:vAlign w:val="center"/>
          </w:tcPr>
          <w:p w14:paraId="1EE45EAE" w14:textId="77777777" w:rsidR="00E02DB1" w:rsidRDefault="00E02DB1">
            <w:pPr>
              <w:spacing w:line="360" w:lineRule="auto"/>
              <w:rPr>
                <w:b/>
                <w:bCs/>
              </w:rPr>
            </w:pPr>
            <w:r>
              <w:rPr>
                <w:b/>
              </w:rPr>
              <w:t>Constraints</w:t>
            </w:r>
          </w:p>
        </w:tc>
        <w:tc>
          <w:tcPr>
            <w:tcW w:w="3646" w:type="dxa"/>
            <w:vAlign w:val="center"/>
          </w:tcPr>
          <w:p w14:paraId="3A10F36E" w14:textId="77777777" w:rsidR="00E02DB1" w:rsidRDefault="00E02DB1">
            <w:pPr>
              <w:spacing w:line="360" w:lineRule="auto"/>
              <w:rPr>
                <w:b/>
                <w:bCs/>
              </w:rPr>
            </w:pPr>
            <w:r>
              <w:rPr>
                <w:b/>
              </w:rPr>
              <w:t>Description/Notes</w:t>
            </w:r>
          </w:p>
        </w:tc>
      </w:tr>
      <w:tr w:rsidR="00E02DB1" w14:paraId="41E0B2EC" w14:textId="77777777">
        <w:tc>
          <w:tcPr>
            <w:tcW w:w="758" w:type="dxa"/>
            <w:vAlign w:val="center"/>
          </w:tcPr>
          <w:p w14:paraId="37ED8D39" w14:textId="77777777" w:rsidR="00E02DB1" w:rsidRPr="00B16AA0" w:rsidRDefault="00E02DB1"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66" w:type="dxa"/>
            <w:vAlign w:val="center"/>
          </w:tcPr>
          <w:p w14:paraId="2F4F8D4A" w14:textId="77777777" w:rsidR="00E02DB1" w:rsidRDefault="00E02DB1">
            <w:r>
              <w:rPr>
                <w:rFonts w:ascii="Aptos Narrow" w:hAnsi="Aptos Narrow"/>
                <w:color w:val="000000"/>
                <w:sz w:val="22"/>
                <w:szCs w:val="22"/>
              </w:rPr>
              <w:t>importID</w:t>
            </w:r>
          </w:p>
        </w:tc>
        <w:tc>
          <w:tcPr>
            <w:tcW w:w="1566" w:type="dxa"/>
            <w:vAlign w:val="center"/>
          </w:tcPr>
          <w:p w14:paraId="19EC1199" w14:textId="77777777" w:rsidR="00E02DB1" w:rsidRDefault="00E02DB1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1640" w:type="dxa"/>
            <w:vAlign w:val="center"/>
          </w:tcPr>
          <w:p w14:paraId="106BD986" w14:textId="77777777" w:rsidR="00E02DB1" w:rsidRDefault="00E02DB1">
            <w:r>
              <w:rPr>
                <w:rFonts w:ascii="Aptos Narrow" w:hAnsi="Aptos Narrow"/>
                <w:color w:val="000000"/>
                <w:sz w:val="22"/>
                <w:szCs w:val="22"/>
              </w:rPr>
              <w:t>private</w:t>
            </w:r>
          </w:p>
        </w:tc>
        <w:tc>
          <w:tcPr>
            <w:tcW w:w="3646" w:type="dxa"/>
            <w:vAlign w:val="center"/>
          </w:tcPr>
          <w:p w14:paraId="1484B356" w14:textId="77777777" w:rsidR="00E02DB1" w:rsidRDefault="00E02DB1">
            <w:r>
              <w:rPr>
                <w:rFonts w:ascii="Aptos Narrow" w:hAnsi="Aptos Narrow"/>
                <w:color w:val="000000"/>
                <w:sz w:val="22"/>
                <w:szCs w:val="22"/>
              </w:rPr>
              <w:t>Import ID</w:t>
            </w:r>
          </w:p>
        </w:tc>
      </w:tr>
      <w:tr w:rsidR="00E02DB1" w14:paraId="3B705B00" w14:textId="77777777">
        <w:tc>
          <w:tcPr>
            <w:tcW w:w="758" w:type="dxa"/>
            <w:vAlign w:val="center"/>
          </w:tcPr>
          <w:p w14:paraId="643CE8EA" w14:textId="77777777" w:rsidR="00E02DB1" w:rsidRPr="00B16AA0" w:rsidRDefault="00E02DB1"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66" w:type="dxa"/>
            <w:vAlign w:val="center"/>
          </w:tcPr>
          <w:p w14:paraId="0FC04967" w14:textId="77777777" w:rsidR="00E02DB1" w:rsidRDefault="00E02DB1">
            <w:r>
              <w:rPr>
                <w:rFonts w:ascii="Aptos Narrow" w:hAnsi="Aptos Narrow"/>
                <w:color w:val="000000"/>
                <w:sz w:val="22"/>
                <w:szCs w:val="22"/>
              </w:rPr>
              <w:t>importDate</w:t>
            </w:r>
          </w:p>
        </w:tc>
        <w:tc>
          <w:tcPr>
            <w:tcW w:w="1566" w:type="dxa"/>
            <w:vAlign w:val="center"/>
          </w:tcPr>
          <w:p w14:paraId="5ECCB993" w14:textId="77777777" w:rsidR="00E02DB1" w:rsidRDefault="00E02DB1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640" w:type="dxa"/>
            <w:vAlign w:val="center"/>
          </w:tcPr>
          <w:p w14:paraId="6EF82F57" w14:textId="77777777" w:rsidR="00E02DB1" w:rsidRDefault="00E02DB1">
            <w:r>
              <w:rPr>
                <w:rFonts w:ascii="Aptos Narrow" w:hAnsi="Aptos Narrow"/>
                <w:color w:val="000000"/>
                <w:sz w:val="22"/>
                <w:szCs w:val="22"/>
              </w:rPr>
              <w:t>private</w:t>
            </w:r>
          </w:p>
        </w:tc>
        <w:tc>
          <w:tcPr>
            <w:tcW w:w="3646" w:type="dxa"/>
            <w:vAlign w:val="center"/>
          </w:tcPr>
          <w:p w14:paraId="423D0EDF" w14:textId="77777777" w:rsidR="00E02DB1" w:rsidRDefault="00E02DB1">
            <w:r>
              <w:rPr>
                <w:rFonts w:ascii="Aptos Narrow" w:hAnsi="Aptos Narrow"/>
                <w:color w:val="000000"/>
                <w:sz w:val="22"/>
                <w:szCs w:val="22"/>
              </w:rPr>
              <w:t>Date of import</w:t>
            </w:r>
          </w:p>
        </w:tc>
      </w:tr>
    </w:tbl>
    <w:p w14:paraId="605FEE9B" w14:textId="77777777" w:rsidR="00E02DB1" w:rsidRPr="00B176C9" w:rsidRDefault="00E02DB1" w:rsidP="00E02DB1">
      <w:pPr>
        <w:pStyle w:val="NormalWeb"/>
        <w:rPr>
          <w:b/>
        </w:rPr>
      </w:pPr>
      <w:r>
        <w:br/>
      </w:r>
      <w:r w:rsidRPr="00D02B01">
        <w:rPr>
          <w:b/>
          <w:bCs/>
        </w:rPr>
        <w:t>Main Methods</w:t>
      </w:r>
    </w:p>
    <w:p w14:paraId="5B51A7D1" w14:textId="77777777" w:rsidR="00E02DB1" w:rsidRPr="00E02DB1" w:rsidRDefault="00E02DB1" w:rsidP="00E02DB1">
      <w:pPr>
        <w:pStyle w:val="NormalWeb"/>
        <w:numPr>
          <w:ilvl w:val="0"/>
          <w:numId w:val="10"/>
        </w:numPr>
      </w:pPr>
      <w:r w:rsidRPr="00E02DB1">
        <w:t>confirmImport() : void – finalize import transaction</w:t>
      </w:r>
    </w:p>
    <w:p w14:paraId="64DC3DC2" w14:textId="77777777" w:rsidR="007E7FB0" w:rsidRPr="008C2495" w:rsidRDefault="007E7FB0" w:rsidP="007E7FB0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  <w:lang w:val="en-US"/>
        </w:rPr>
        <w:t>Class: ImportDetail</w:t>
      </w:r>
    </w:p>
    <w:p w14:paraId="703A1E28" w14:textId="77777777" w:rsidR="007E7FB0" w:rsidRDefault="007E7FB0" w:rsidP="007E7FB0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3AAD47C1" w14:textId="77777777" w:rsidR="008145F2" w:rsidRDefault="00F83E16" w:rsidP="007E7FB0">
      <w:pPr>
        <w:pStyle w:val="NormalWeb"/>
        <w:rPr>
          <w:b/>
          <w:bCs/>
        </w:rPr>
      </w:pPr>
      <w:r w:rsidRPr="00F83E16">
        <w:rPr>
          <w:b/>
          <w:bCs/>
        </w:rPr>
        <w:t xml:space="preserve">Relationships: </w:t>
      </w:r>
      <w:r w:rsidR="008145F2" w:rsidRPr="008145F2">
        <w:rPr>
          <w:lang w:val="vi-VN"/>
        </w:rPr>
        <w:t xml:space="preserve">Association with </w:t>
      </w:r>
      <w:r w:rsidR="008145F2" w:rsidRPr="008145F2">
        <w:rPr>
          <w:b/>
          <w:bCs/>
          <w:lang w:val="vi-VN"/>
        </w:rPr>
        <w:t>MedicineImport</w:t>
      </w:r>
      <w:r w:rsidR="008145F2" w:rsidRPr="008145F2">
        <w:rPr>
          <w:lang w:val="vi-VN"/>
        </w:rPr>
        <w:t xml:space="preserve">, </w:t>
      </w:r>
      <w:r w:rsidR="008145F2" w:rsidRPr="008145F2">
        <w:rPr>
          <w:b/>
          <w:bCs/>
          <w:lang w:val="vi-VN"/>
        </w:rPr>
        <w:t>Medicine</w:t>
      </w:r>
    </w:p>
    <w:p w14:paraId="00A3C6D7" w14:textId="6FB9B6CC" w:rsidR="007E7FB0" w:rsidRPr="00013102" w:rsidRDefault="007E7FB0" w:rsidP="007E7FB0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="00B94BB5" w:rsidRPr="00B94BB5">
        <w:rPr>
          <w:lang w:val="vi-VN"/>
        </w:rPr>
        <w:t>Line item in a medicine import batch.</w:t>
      </w:r>
    </w:p>
    <w:tbl>
      <w:tblPr>
        <w:tblStyle w:val="TableGrid"/>
        <w:tblW w:w="9520" w:type="dxa"/>
        <w:tblLook w:val="01E0" w:firstRow="1" w:lastRow="1" w:firstColumn="1" w:lastColumn="1" w:noHBand="0" w:noVBand="0"/>
      </w:tblPr>
      <w:tblGrid>
        <w:gridCol w:w="755"/>
        <w:gridCol w:w="1953"/>
        <w:gridCol w:w="1557"/>
        <w:gridCol w:w="1636"/>
        <w:gridCol w:w="3619"/>
      </w:tblGrid>
      <w:tr w:rsidR="00330D09" w14:paraId="2766ED0C" w14:textId="77777777" w:rsidTr="00330D09">
        <w:tc>
          <w:tcPr>
            <w:tcW w:w="755" w:type="dxa"/>
          </w:tcPr>
          <w:p w14:paraId="260FE592" w14:textId="77777777" w:rsidR="00330D09" w:rsidRPr="0014048E" w:rsidRDefault="00330D09">
            <w:pPr>
              <w:spacing w:line="360" w:lineRule="auto"/>
              <w:rPr>
                <w:rFonts w:ascii="Times  New Roman" w:hAnsi="Times  New Roman"/>
                <w:b/>
              </w:rPr>
            </w:pPr>
            <w:r w:rsidRPr="0014048E">
              <w:rPr>
                <w:rFonts w:ascii="Times  New Roman" w:hAnsi="Times  New Roman"/>
                <w:b/>
              </w:rPr>
              <w:t>No.</w:t>
            </w:r>
          </w:p>
        </w:tc>
        <w:tc>
          <w:tcPr>
            <w:tcW w:w="1953" w:type="dxa"/>
          </w:tcPr>
          <w:p w14:paraId="4AE6E61C" w14:textId="77777777" w:rsidR="00330D09" w:rsidRPr="0014048E" w:rsidRDefault="00330D09">
            <w:pPr>
              <w:spacing w:line="360" w:lineRule="auto"/>
              <w:rPr>
                <w:rFonts w:ascii="Times  New Roman" w:hAnsi="Times  New Roman"/>
                <w:b/>
              </w:rPr>
            </w:pPr>
            <w:r w:rsidRPr="0014048E">
              <w:rPr>
                <w:rFonts w:ascii="Times  New Roman" w:hAnsi="Times  New Roman"/>
                <w:b/>
              </w:rPr>
              <w:t>Attribute name</w:t>
            </w:r>
          </w:p>
        </w:tc>
        <w:tc>
          <w:tcPr>
            <w:tcW w:w="1557" w:type="dxa"/>
          </w:tcPr>
          <w:p w14:paraId="17169DDF" w14:textId="77777777" w:rsidR="00330D09" w:rsidRPr="0014048E" w:rsidRDefault="00330D09">
            <w:pPr>
              <w:spacing w:line="360" w:lineRule="auto"/>
              <w:jc w:val="center"/>
              <w:rPr>
                <w:rFonts w:ascii="Times  New Roman" w:hAnsi="Times  New Roman"/>
                <w:b/>
                <w:color w:val="000000"/>
                <w:lang w:val="en-US"/>
              </w:rPr>
            </w:pPr>
            <w:r w:rsidRPr="0014048E">
              <w:rPr>
                <w:rFonts w:ascii="Times  New Roman" w:hAnsi="Times  New Roman"/>
                <w:b/>
              </w:rPr>
              <w:t>Type</w:t>
            </w:r>
          </w:p>
        </w:tc>
        <w:tc>
          <w:tcPr>
            <w:tcW w:w="1636" w:type="dxa"/>
          </w:tcPr>
          <w:p w14:paraId="59B34023" w14:textId="77777777" w:rsidR="00330D09" w:rsidRPr="0014048E" w:rsidRDefault="00330D09">
            <w:pPr>
              <w:spacing w:line="360" w:lineRule="auto"/>
              <w:rPr>
                <w:rFonts w:ascii="Times  New Roman" w:hAnsi="Times  New Roman"/>
                <w:b/>
              </w:rPr>
            </w:pPr>
            <w:r w:rsidRPr="0014048E">
              <w:rPr>
                <w:rFonts w:ascii="Times  New Roman" w:hAnsi="Times  New Roman"/>
                <w:b/>
              </w:rPr>
              <w:t>Constraints</w:t>
            </w:r>
          </w:p>
        </w:tc>
        <w:tc>
          <w:tcPr>
            <w:tcW w:w="3619" w:type="dxa"/>
          </w:tcPr>
          <w:p w14:paraId="4CB06D89" w14:textId="77777777" w:rsidR="00330D09" w:rsidRPr="0014048E" w:rsidRDefault="00330D09">
            <w:pPr>
              <w:spacing w:line="360" w:lineRule="auto"/>
              <w:rPr>
                <w:rFonts w:ascii="Times  New Roman" w:hAnsi="Times  New Roman"/>
                <w:b/>
              </w:rPr>
            </w:pPr>
            <w:r w:rsidRPr="0014048E">
              <w:rPr>
                <w:rFonts w:ascii="Times  New Roman" w:hAnsi="Times  New Roman"/>
                <w:b/>
              </w:rPr>
              <w:t>Description/Notes</w:t>
            </w:r>
          </w:p>
        </w:tc>
      </w:tr>
      <w:tr w:rsidR="00330D09" w14:paraId="2DE06586" w14:textId="01B979E7" w:rsidTr="00330D09">
        <w:tc>
          <w:tcPr>
            <w:tcW w:w="755" w:type="dxa"/>
          </w:tcPr>
          <w:p w14:paraId="32A0BBC1" w14:textId="77777777" w:rsidR="00330D09" w:rsidRPr="0014048E" w:rsidRDefault="00330D09" w:rsidP="00330D09">
            <w:r w:rsidRPr="0014048E">
              <w:t>1</w:t>
            </w:r>
          </w:p>
        </w:tc>
        <w:tc>
          <w:tcPr>
            <w:tcW w:w="1953" w:type="dxa"/>
          </w:tcPr>
          <w:p w14:paraId="5B4F9F26" w14:textId="6A1111F9" w:rsidR="00330D09" w:rsidRPr="0014048E" w:rsidRDefault="00330D09" w:rsidP="00330D09">
            <w:r w:rsidRPr="0014048E">
              <w:t>quantity</w:t>
            </w:r>
          </w:p>
        </w:tc>
        <w:tc>
          <w:tcPr>
            <w:tcW w:w="1557" w:type="dxa"/>
          </w:tcPr>
          <w:p w14:paraId="18994BF3" w14:textId="77777777" w:rsidR="00330D09" w:rsidRPr="0014048E" w:rsidRDefault="00330D09" w:rsidP="00330D09">
            <w:r w:rsidRPr="0014048E">
              <w:t>int</w:t>
            </w:r>
          </w:p>
        </w:tc>
        <w:tc>
          <w:tcPr>
            <w:tcW w:w="1636" w:type="dxa"/>
          </w:tcPr>
          <w:p w14:paraId="4C036645" w14:textId="77777777" w:rsidR="00330D09" w:rsidRPr="0014048E" w:rsidRDefault="00330D09" w:rsidP="00330D09">
            <w:r w:rsidRPr="0014048E">
              <w:t>private</w:t>
            </w:r>
          </w:p>
        </w:tc>
        <w:tc>
          <w:tcPr>
            <w:tcW w:w="3619" w:type="dxa"/>
          </w:tcPr>
          <w:p w14:paraId="3977395D" w14:textId="6B01E2D7" w:rsidR="00330D09" w:rsidRPr="0014048E" w:rsidRDefault="00330D09" w:rsidP="00330D09">
            <w:r w:rsidRPr="0014048E">
              <w:t>Quantity imported</w:t>
            </w:r>
          </w:p>
        </w:tc>
      </w:tr>
      <w:tr w:rsidR="00330D09" w14:paraId="4699F221" w14:textId="7F422BA0" w:rsidTr="00330D09">
        <w:tc>
          <w:tcPr>
            <w:tcW w:w="755" w:type="dxa"/>
          </w:tcPr>
          <w:p w14:paraId="14A39D20" w14:textId="77777777" w:rsidR="00330D09" w:rsidRPr="0014048E" w:rsidRDefault="00330D09" w:rsidP="00330D09">
            <w:r w:rsidRPr="0014048E">
              <w:t>2</w:t>
            </w:r>
          </w:p>
        </w:tc>
        <w:tc>
          <w:tcPr>
            <w:tcW w:w="1953" w:type="dxa"/>
          </w:tcPr>
          <w:p w14:paraId="63CF8720" w14:textId="12F546F1" w:rsidR="00330D09" w:rsidRPr="0014048E" w:rsidRDefault="00330D09" w:rsidP="00330D09">
            <w:r w:rsidRPr="0014048E">
              <w:t>unitPrice</w:t>
            </w:r>
          </w:p>
        </w:tc>
        <w:tc>
          <w:tcPr>
            <w:tcW w:w="1557" w:type="dxa"/>
          </w:tcPr>
          <w:p w14:paraId="2B7FC0CD" w14:textId="6F507BD6" w:rsidR="00330D09" w:rsidRPr="0014048E" w:rsidRDefault="00330D09" w:rsidP="00330D09">
            <w:r w:rsidRPr="0014048E">
              <w:t>double</w:t>
            </w:r>
          </w:p>
        </w:tc>
        <w:tc>
          <w:tcPr>
            <w:tcW w:w="1636" w:type="dxa"/>
          </w:tcPr>
          <w:p w14:paraId="5F143AB5" w14:textId="77777777" w:rsidR="00330D09" w:rsidRPr="0014048E" w:rsidRDefault="00330D09" w:rsidP="00330D09">
            <w:r w:rsidRPr="0014048E">
              <w:t>private</w:t>
            </w:r>
          </w:p>
        </w:tc>
        <w:tc>
          <w:tcPr>
            <w:tcW w:w="3619" w:type="dxa"/>
          </w:tcPr>
          <w:p w14:paraId="261D2179" w14:textId="55A5AE19" w:rsidR="00330D09" w:rsidRPr="0014048E" w:rsidRDefault="00330D09" w:rsidP="00330D09">
            <w:r w:rsidRPr="0014048E">
              <w:t>Price per unit</w:t>
            </w:r>
          </w:p>
        </w:tc>
      </w:tr>
    </w:tbl>
    <w:p w14:paraId="13E70A0D" w14:textId="74B8D1E9" w:rsidR="00C46DE5" w:rsidRPr="00C46DE5" w:rsidRDefault="007E7FB0" w:rsidP="007E7FB0">
      <w:pPr>
        <w:pStyle w:val="NormalWeb"/>
        <w:rPr>
          <w:b/>
        </w:rPr>
      </w:pPr>
      <w:r>
        <w:br/>
      </w:r>
      <w:r w:rsidR="00C46DE5" w:rsidRPr="00D02B01">
        <w:rPr>
          <w:b/>
          <w:bCs/>
        </w:rPr>
        <w:t>Main Methods</w:t>
      </w:r>
      <w:r w:rsidR="00C46DE5">
        <w:rPr>
          <w:b/>
          <w:bCs/>
        </w:rPr>
        <w:t xml:space="preserve"> </w:t>
      </w:r>
      <w:r w:rsidR="00C46DE5" w:rsidRPr="00C46DE5">
        <w:rPr>
          <w:i/>
          <w:iCs/>
          <w:lang w:val="vi-VN"/>
        </w:rPr>
        <w:t>(None at analysis level)</w:t>
      </w:r>
    </w:p>
    <w:p w14:paraId="375C6140" w14:textId="5E597837" w:rsidR="00330D09" w:rsidRPr="008C2495" w:rsidRDefault="00330D09" w:rsidP="00330D09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  <w:lang w:val="en-US"/>
        </w:rPr>
        <w:t xml:space="preserve">Class: </w:t>
      </w:r>
      <w:r w:rsidR="00B53D35" w:rsidRPr="008C2495">
        <w:rPr>
          <w:rFonts w:asciiTheme="majorHAnsi" w:hAnsiTheme="majorHAnsi" w:cstheme="majorHAnsi"/>
          <w:sz w:val="24"/>
          <w:szCs w:val="24"/>
          <w:lang w:val="en-US"/>
        </w:rPr>
        <w:t>MedicineInventory</w:t>
      </w:r>
    </w:p>
    <w:p w14:paraId="6E0BA47F" w14:textId="77777777" w:rsidR="00330D09" w:rsidRDefault="00330D09" w:rsidP="00330D09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3778EB8A" w14:textId="1392B827" w:rsidR="008056D2" w:rsidRPr="00013102" w:rsidRDefault="008056D2" w:rsidP="00330D09">
      <w:pPr>
        <w:pStyle w:val="NormalWeb"/>
      </w:pPr>
      <w:r>
        <w:rPr>
          <w:b/>
          <w:bCs/>
        </w:rPr>
        <w:t xml:space="preserve">Relationships: </w:t>
      </w:r>
      <w:r w:rsidRPr="008056D2">
        <w:rPr>
          <w:lang w:val="vi-VN"/>
        </w:rPr>
        <w:t xml:space="preserve">Aggregation with </w:t>
      </w:r>
      <w:r w:rsidRPr="008056D2">
        <w:rPr>
          <w:b/>
          <w:bCs/>
          <w:lang w:val="vi-VN"/>
        </w:rPr>
        <w:t>Medicine</w:t>
      </w:r>
    </w:p>
    <w:p w14:paraId="4FB28A95" w14:textId="45C26BD4" w:rsidR="00330D09" w:rsidRPr="00013102" w:rsidRDefault="00330D09" w:rsidP="00330D09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="005642E7" w:rsidRPr="005642E7">
        <w:rPr>
          <w:lang w:val="vi-VN"/>
        </w:rPr>
        <w:t>Current stock details of a medicine lot.</w:t>
      </w:r>
    </w:p>
    <w:tbl>
      <w:tblPr>
        <w:tblStyle w:val="TableGrid"/>
        <w:tblW w:w="9520" w:type="dxa"/>
        <w:tblLook w:val="01E0" w:firstRow="1" w:lastRow="1" w:firstColumn="1" w:lastColumn="1" w:noHBand="0" w:noVBand="0"/>
      </w:tblPr>
      <w:tblGrid>
        <w:gridCol w:w="755"/>
        <w:gridCol w:w="1953"/>
        <w:gridCol w:w="1557"/>
        <w:gridCol w:w="1636"/>
        <w:gridCol w:w="3619"/>
      </w:tblGrid>
      <w:tr w:rsidR="009906A3" w14:paraId="3F149DF3" w14:textId="77777777" w:rsidTr="009906A3">
        <w:tc>
          <w:tcPr>
            <w:tcW w:w="755" w:type="dxa"/>
            <w:vAlign w:val="center"/>
          </w:tcPr>
          <w:p w14:paraId="0F7B4615" w14:textId="77777777" w:rsidR="009906A3" w:rsidRDefault="009906A3" w:rsidP="009906A3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53" w:type="dxa"/>
            <w:vAlign w:val="center"/>
          </w:tcPr>
          <w:p w14:paraId="073C3FD7" w14:textId="77777777" w:rsidR="009906A3" w:rsidRDefault="009906A3" w:rsidP="009906A3">
            <w:pPr>
              <w:spacing w:line="360" w:lineRule="auto"/>
              <w:rPr>
                <w:b/>
                <w:bCs/>
              </w:rPr>
            </w:pPr>
            <w:r>
              <w:rPr>
                <w:b/>
              </w:rPr>
              <w:t>Attribute name</w:t>
            </w:r>
          </w:p>
        </w:tc>
        <w:tc>
          <w:tcPr>
            <w:tcW w:w="1557" w:type="dxa"/>
            <w:vAlign w:val="center"/>
          </w:tcPr>
          <w:p w14:paraId="2D69D507" w14:textId="77777777" w:rsidR="009906A3" w:rsidRDefault="009906A3" w:rsidP="009906A3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</w:rPr>
              <w:t>Type</w:t>
            </w:r>
          </w:p>
        </w:tc>
        <w:tc>
          <w:tcPr>
            <w:tcW w:w="1636" w:type="dxa"/>
            <w:vAlign w:val="center"/>
          </w:tcPr>
          <w:p w14:paraId="501E30AE" w14:textId="77777777" w:rsidR="009906A3" w:rsidRDefault="009906A3" w:rsidP="009906A3">
            <w:pPr>
              <w:spacing w:line="360" w:lineRule="auto"/>
              <w:rPr>
                <w:b/>
                <w:bCs/>
              </w:rPr>
            </w:pPr>
            <w:r>
              <w:rPr>
                <w:b/>
              </w:rPr>
              <w:t>Constraints</w:t>
            </w:r>
          </w:p>
        </w:tc>
        <w:tc>
          <w:tcPr>
            <w:tcW w:w="3619" w:type="dxa"/>
            <w:vAlign w:val="center"/>
          </w:tcPr>
          <w:p w14:paraId="313E5376" w14:textId="77777777" w:rsidR="009906A3" w:rsidRDefault="009906A3" w:rsidP="009906A3">
            <w:pPr>
              <w:spacing w:line="360" w:lineRule="auto"/>
              <w:rPr>
                <w:b/>
                <w:bCs/>
              </w:rPr>
            </w:pPr>
            <w:r>
              <w:rPr>
                <w:b/>
              </w:rPr>
              <w:t>Description/Notes</w:t>
            </w:r>
          </w:p>
        </w:tc>
      </w:tr>
      <w:tr w:rsidR="009906A3" w14:paraId="36741C0F" w14:textId="3E5F9084" w:rsidTr="009906A3">
        <w:tc>
          <w:tcPr>
            <w:tcW w:w="755" w:type="dxa"/>
            <w:vAlign w:val="center"/>
          </w:tcPr>
          <w:p w14:paraId="14FC4314" w14:textId="77777777" w:rsidR="009906A3" w:rsidRPr="00330D09" w:rsidRDefault="009906A3" w:rsidP="009906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</w:t>
            </w:r>
          </w:p>
        </w:tc>
        <w:tc>
          <w:tcPr>
            <w:tcW w:w="1953" w:type="dxa"/>
            <w:vAlign w:val="center"/>
          </w:tcPr>
          <w:p w14:paraId="2CA61AE7" w14:textId="4BCF97F9" w:rsidR="009906A3" w:rsidRPr="00330D09" w:rsidRDefault="009906A3" w:rsidP="009906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inventoryID</w:t>
            </w:r>
          </w:p>
        </w:tc>
        <w:tc>
          <w:tcPr>
            <w:tcW w:w="1557" w:type="dxa"/>
            <w:vAlign w:val="center"/>
          </w:tcPr>
          <w:p w14:paraId="7B62D214" w14:textId="77777777" w:rsidR="009906A3" w:rsidRPr="00330D09" w:rsidRDefault="009906A3" w:rsidP="009906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int</w:t>
            </w:r>
          </w:p>
        </w:tc>
        <w:tc>
          <w:tcPr>
            <w:tcW w:w="1636" w:type="dxa"/>
            <w:vAlign w:val="center"/>
          </w:tcPr>
          <w:p w14:paraId="19223205" w14:textId="77777777" w:rsidR="009906A3" w:rsidRPr="00330D09" w:rsidRDefault="009906A3" w:rsidP="009906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4FE59AE5" w14:textId="2895B5B5" w:rsidR="009906A3" w:rsidRPr="00330D09" w:rsidRDefault="009906A3" w:rsidP="009906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Inventory ID</w:t>
            </w:r>
          </w:p>
        </w:tc>
      </w:tr>
      <w:tr w:rsidR="009906A3" w14:paraId="09DA9C06" w14:textId="72DB4546" w:rsidTr="009906A3">
        <w:tc>
          <w:tcPr>
            <w:tcW w:w="755" w:type="dxa"/>
            <w:vAlign w:val="center"/>
          </w:tcPr>
          <w:p w14:paraId="1F652F43" w14:textId="77777777" w:rsidR="009906A3" w:rsidRPr="00330D09" w:rsidRDefault="009906A3" w:rsidP="009906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2</w:t>
            </w:r>
          </w:p>
        </w:tc>
        <w:tc>
          <w:tcPr>
            <w:tcW w:w="1953" w:type="dxa"/>
            <w:vAlign w:val="center"/>
          </w:tcPr>
          <w:p w14:paraId="07D2DF95" w14:textId="5F5634D1" w:rsidR="009906A3" w:rsidRPr="00330D09" w:rsidRDefault="009906A3" w:rsidP="009906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location</w:t>
            </w:r>
          </w:p>
        </w:tc>
        <w:tc>
          <w:tcPr>
            <w:tcW w:w="1557" w:type="dxa"/>
            <w:vAlign w:val="center"/>
          </w:tcPr>
          <w:p w14:paraId="3FD7FA1F" w14:textId="093522F3" w:rsidR="009906A3" w:rsidRPr="00330D09" w:rsidRDefault="009906A3" w:rsidP="009906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String</w:t>
            </w:r>
          </w:p>
        </w:tc>
        <w:tc>
          <w:tcPr>
            <w:tcW w:w="1636" w:type="dxa"/>
            <w:vAlign w:val="center"/>
          </w:tcPr>
          <w:p w14:paraId="5BA34A6E" w14:textId="77777777" w:rsidR="009906A3" w:rsidRPr="00330D09" w:rsidRDefault="009906A3" w:rsidP="009906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226B4FA1" w14:textId="1AC785C7" w:rsidR="009906A3" w:rsidRPr="00330D09" w:rsidRDefault="009906A3" w:rsidP="009906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Storage location</w:t>
            </w:r>
          </w:p>
        </w:tc>
      </w:tr>
    </w:tbl>
    <w:p w14:paraId="22A03F10" w14:textId="77777777" w:rsidR="00330D09" w:rsidRPr="00B176C9" w:rsidRDefault="00330D09" w:rsidP="00330D09">
      <w:pPr>
        <w:pStyle w:val="NormalWeb"/>
        <w:rPr>
          <w:b/>
        </w:rPr>
      </w:pPr>
      <w:r>
        <w:br/>
      </w:r>
      <w:r w:rsidRPr="00D02B01">
        <w:rPr>
          <w:b/>
          <w:bCs/>
        </w:rPr>
        <w:t>Main Methods</w:t>
      </w:r>
    </w:p>
    <w:p w14:paraId="00E5B40C" w14:textId="63BEF263" w:rsidR="00E02DB1" w:rsidRDefault="0020120C" w:rsidP="008F6DCE">
      <w:pPr>
        <w:pStyle w:val="NormalWeb"/>
        <w:numPr>
          <w:ilvl w:val="0"/>
          <w:numId w:val="10"/>
        </w:numPr>
        <w:rPr>
          <w:lang w:val="vi-VN"/>
        </w:rPr>
      </w:pPr>
      <w:r w:rsidRPr="0020120C">
        <w:t>updateStock(medicineId:int, delta:int) : Boolean – update stock quantity</w:t>
      </w:r>
    </w:p>
    <w:p w14:paraId="55C876AB" w14:textId="6F864EDE" w:rsidR="008F6DCE" w:rsidRPr="008F6DCE" w:rsidRDefault="008F6DCE" w:rsidP="008F6DCE">
      <w:pPr>
        <w:pStyle w:val="NormalWeb"/>
        <w:numPr>
          <w:ilvl w:val="0"/>
          <w:numId w:val="10"/>
        </w:numPr>
        <w:rPr>
          <w:lang w:val="vi-VN"/>
        </w:rPr>
      </w:pPr>
      <w:r w:rsidRPr="008F6DCE">
        <w:t>viewStockHistory</w:t>
      </w:r>
      <w:r w:rsidRPr="008F6DCE">
        <w:rPr>
          <w:lang w:val="vi-VN"/>
        </w:rPr>
        <w:t>(medicineId:int) : String – view stock history</w:t>
      </w:r>
    </w:p>
    <w:p w14:paraId="44F57E89" w14:textId="7F067AC4" w:rsidR="000B3C91" w:rsidRPr="008C2495" w:rsidRDefault="000B3C91" w:rsidP="000B3C91">
      <w:pPr>
        <w:pStyle w:val="Heading3"/>
        <w:rPr>
          <w:rFonts w:asciiTheme="majorHAnsi" w:hAnsiTheme="majorHAnsi" w:cstheme="majorBidi"/>
          <w:sz w:val="24"/>
          <w:szCs w:val="24"/>
          <w:lang w:val="en-US"/>
        </w:rPr>
      </w:pPr>
      <w:r w:rsidRPr="70245522">
        <w:rPr>
          <w:rFonts w:asciiTheme="majorHAnsi" w:hAnsiTheme="majorHAnsi" w:cstheme="majorBidi"/>
          <w:sz w:val="24"/>
          <w:szCs w:val="24"/>
          <w:lang w:val="en-US"/>
        </w:rPr>
        <w:t xml:space="preserve">Class: </w:t>
      </w:r>
      <w:r w:rsidR="00333E3B" w:rsidRPr="70245522">
        <w:rPr>
          <w:rFonts w:asciiTheme="majorHAnsi" w:hAnsiTheme="majorHAnsi" w:cstheme="majorBidi"/>
          <w:sz w:val="24"/>
          <w:szCs w:val="24"/>
          <w:lang w:val="en-US"/>
        </w:rPr>
        <w:t>Service</w:t>
      </w:r>
    </w:p>
    <w:p w14:paraId="2CECDBD1" w14:textId="399BFB5F" w:rsidR="008056D2" w:rsidRDefault="000B3C91" w:rsidP="000B3C91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6DCA9D16" w14:textId="4507AB98" w:rsidR="00E06D02" w:rsidRPr="00E06D02" w:rsidRDefault="00E06D02" w:rsidP="000B3C91">
      <w:pPr>
        <w:pStyle w:val="NormalWeb"/>
        <w:rPr>
          <w:iCs/>
        </w:rPr>
      </w:pPr>
      <w:r w:rsidRPr="00E06D02">
        <w:rPr>
          <w:b/>
          <w:bCs/>
          <w:iCs/>
        </w:rPr>
        <w:t xml:space="preserve">Relationships: </w:t>
      </w:r>
      <w:r w:rsidR="001936F6" w:rsidRPr="001936F6">
        <w:rPr>
          <w:iCs/>
          <w:lang w:val="vi-VN"/>
        </w:rPr>
        <w:t xml:space="preserve">Association with </w:t>
      </w:r>
      <w:r w:rsidR="001936F6" w:rsidRPr="001936F6">
        <w:rPr>
          <w:b/>
          <w:bCs/>
          <w:iCs/>
          <w:lang w:val="vi-VN"/>
        </w:rPr>
        <w:t>MedicalRecord</w:t>
      </w:r>
    </w:p>
    <w:p w14:paraId="4F78FCF5" w14:textId="3ED7E6AB" w:rsidR="000B3C91" w:rsidRPr="00013102" w:rsidRDefault="000B3C91" w:rsidP="000B3C91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="00F924F3" w:rsidRPr="00F924F3">
        <w:rPr>
          <w:lang w:val="vi-VN"/>
        </w:rPr>
        <w:t>Medical service provided by the clinic.</w:t>
      </w:r>
    </w:p>
    <w:tbl>
      <w:tblPr>
        <w:tblStyle w:val="TableGrid"/>
        <w:tblW w:w="9520" w:type="dxa"/>
        <w:tblLook w:val="01E0" w:firstRow="1" w:lastRow="1" w:firstColumn="1" w:lastColumn="1" w:noHBand="0" w:noVBand="0"/>
      </w:tblPr>
      <w:tblGrid>
        <w:gridCol w:w="755"/>
        <w:gridCol w:w="1953"/>
        <w:gridCol w:w="1557"/>
        <w:gridCol w:w="1636"/>
        <w:gridCol w:w="3619"/>
      </w:tblGrid>
      <w:tr w:rsidR="00C05918" w14:paraId="5DFBE840" w14:textId="77777777" w:rsidTr="00C05918">
        <w:tc>
          <w:tcPr>
            <w:tcW w:w="755" w:type="dxa"/>
            <w:vAlign w:val="center"/>
          </w:tcPr>
          <w:p w14:paraId="6F8D1007" w14:textId="77777777" w:rsidR="00C05918" w:rsidRDefault="00C05918" w:rsidP="00C0591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53" w:type="dxa"/>
            <w:vAlign w:val="center"/>
          </w:tcPr>
          <w:p w14:paraId="11ACD242" w14:textId="77777777" w:rsidR="00C05918" w:rsidRDefault="00C05918" w:rsidP="00C0591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57" w:type="dxa"/>
            <w:vAlign w:val="center"/>
          </w:tcPr>
          <w:p w14:paraId="2E0AEF3E" w14:textId="77777777" w:rsidR="00C05918" w:rsidRDefault="00C05918" w:rsidP="00C05918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36" w:type="dxa"/>
            <w:vAlign w:val="center"/>
          </w:tcPr>
          <w:p w14:paraId="7488D903" w14:textId="77777777" w:rsidR="00C05918" w:rsidRDefault="00C05918" w:rsidP="00C0591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19" w:type="dxa"/>
            <w:vAlign w:val="center"/>
          </w:tcPr>
          <w:p w14:paraId="40FA50D6" w14:textId="77777777" w:rsidR="00C05918" w:rsidRDefault="00C05918" w:rsidP="00C0591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C05918" w14:paraId="7B5701F1" w14:textId="5D7C0056" w:rsidTr="00C05918">
        <w:tc>
          <w:tcPr>
            <w:tcW w:w="755" w:type="dxa"/>
            <w:vAlign w:val="center"/>
          </w:tcPr>
          <w:p w14:paraId="2409B62B" w14:textId="77777777" w:rsidR="00C05918" w:rsidRPr="00330D09" w:rsidRDefault="00C05918" w:rsidP="00C059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</w:t>
            </w:r>
          </w:p>
        </w:tc>
        <w:tc>
          <w:tcPr>
            <w:tcW w:w="1953" w:type="dxa"/>
            <w:vAlign w:val="center"/>
          </w:tcPr>
          <w:p w14:paraId="239E5E13" w14:textId="67BB4BB4" w:rsidR="00C05918" w:rsidRPr="00330D09" w:rsidRDefault="00C05918" w:rsidP="00C059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serviceID</w:t>
            </w:r>
          </w:p>
        </w:tc>
        <w:tc>
          <w:tcPr>
            <w:tcW w:w="1557" w:type="dxa"/>
            <w:vAlign w:val="center"/>
          </w:tcPr>
          <w:p w14:paraId="0D8BB933" w14:textId="77777777" w:rsidR="00C05918" w:rsidRPr="00330D09" w:rsidRDefault="00C05918" w:rsidP="00C059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int</w:t>
            </w:r>
          </w:p>
        </w:tc>
        <w:tc>
          <w:tcPr>
            <w:tcW w:w="1636" w:type="dxa"/>
            <w:vAlign w:val="center"/>
          </w:tcPr>
          <w:p w14:paraId="444C9924" w14:textId="77777777" w:rsidR="00C05918" w:rsidRPr="00330D09" w:rsidRDefault="00C05918" w:rsidP="00C059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499BDC16" w14:textId="225A2781" w:rsidR="00C05918" w:rsidRPr="00330D09" w:rsidRDefault="00C05918" w:rsidP="00C059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Service ID</w:t>
            </w:r>
          </w:p>
        </w:tc>
      </w:tr>
      <w:tr w:rsidR="00C05918" w14:paraId="158C640B" w14:textId="39899AFB" w:rsidTr="00C05918">
        <w:tc>
          <w:tcPr>
            <w:tcW w:w="755" w:type="dxa"/>
            <w:vAlign w:val="center"/>
          </w:tcPr>
          <w:p w14:paraId="53F28578" w14:textId="77777777" w:rsidR="00C05918" w:rsidRPr="00330D09" w:rsidRDefault="00C05918" w:rsidP="00C059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2</w:t>
            </w:r>
          </w:p>
        </w:tc>
        <w:tc>
          <w:tcPr>
            <w:tcW w:w="1953" w:type="dxa"/>
            <w:vAlign w:val="center"/>
          </w:tcPr>
          <w:p w14:paraId="19F71D72" w14:textId="6EFCDAC6" w:rsidR="00C05918" w:rsidRPr="00330D09" w:rsidRDefault="00C05918" w:rsidP="00C059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name</w:t>
            </w:r>
          </w:p>
        </w:tc>
        <w:tc>
          <w:tcPr>
            <w:tcW w:w="1557" w:type="dxa"/>
            <w:vAlign w:val="center"/>
          </w:tcPr>
          <w:p w14:paraId="38315184" w14:textId="77777777" w:rsidR="00C05918" w:rsidRPr="00330D09" w:rsidRDefault="00C05918" w:rsidP="00C059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String</w:t>
            </w:r>
          </w:p>
        </w:tc>
        <w:tc>
          <w:tcPr>
            <w:tcW w:w="1636" w:type="dxa"/>
            <w:vAlign w:val="center"/>
          </w:tcPr>
          <w:p w14:paraId="57110A25" w14:textId="77777777" w:rsidR="00C05918" w:rsidRPr="00330D09" w:rsidRDefault="00C05918" w:rsidP="00C059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43BF1B70" w14:textId="517AE32E" w:rsidR="00C05918" w:rsidRPr="00330D09" w:rsidRDefault="00C05918" w:rsidP="00C059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Service name</w:t>
            </w:r>
          </w:p>
        </w:tc>
      </w:tr>
      <w:tr w:rsidR="00C05918" w14:paraId="75317CBD" w14:textId="023407D8" w:rsidTr="00C05918">
        <w:tc>
          <w:tcPr>
            <w:tcW w:w="755" w:type="dxa"/>
            <w:vAlign w:val="center"/>
          </w:tcPr>
          <w:p w14:paraId="7BA2BD6D" w14:textId="726A3B2B" w:rsidR="00C05918" w:rsidRDefault="00C05918" w:rsidP="00C05918">
            <w:r>
              <w:t>3</w:t>
            </w:r>
          </w:p>
        </w:tc>
        <w:tc>
          <w:tcPr>
            <w:tcW w:w="1953" w:type="dxa"/>
            <w:vAlign w:val="center"/>
          </w:tcPr>
          <w:p w14:paraId="2D49FF1A" w14:textId="706CCA31" w:rsidR="00C05918" w:rsidRDefault="00C05918" w:rsidP="00C05918">
            <w:r>
              <w:t>cost</w:t>
            </w:r>
          </w:p>
        </w:tc>
        <w:tc>
          <w:tcPr>
            <w:tcW w:w="1557" w:type="dxa"/>
            <w:vAlign w:val="center"/>
          </w:tcPr>
          <w:p w14:paraId="0ACC4FB5" w14:textId="1895B775" w:rsidR="00C05918" w:rsidRDefault="00C05918" w:rsidP="00C05918">
            <w:r>
              <w:t>double</w:t>
            </w:r>
          </w:p>
        </w:tc>
        <w:tc>
          <w:tcPr>
            <w:tcW w:w="1636" w:type="dxa"/>
            <w:vAlign w:val="center"/>
          </w:tcPr>
          <w:p w14:paraId="5B1A7C43" w14:textId="42ABCE82" w:rsidR="00C05918" w:rsidRDefault="00C05918" w:rsidP="00C05918">
            <w:r>
              <w:t>private</w:t>
            </w:r>
          </w:p>
        </w:tc>
        <w:tc>
          <w:tcPr>
            <w:tcW w:w="3619" w:type="dxa"/>
            <w:vAlign w:val="center"/>
          </w:tcPr>
          <w:p w14:paraId="221E084F" w14:textId="541E243F" w:rsidR="00C05918" w:rsidRDefault="00C05918" w:rsidP="00C05918">
            <w:r>
              <w:t>Service cost</w:t>
            </w:r>
          </w:p>
        </w:tc>
      </w:tr>
    </w:tbl>
    <w:p w14:paraId="45E6B0FE" w14:textId="77777777" w:rsidR="000B3C91" w:rsidRPr="00B176C9" w:rsidRDefault="000B3C91" w:rsidP="000B3C91">
      <w:pPr>
        <w:pStyle w:val="NormalWeb"/>
        <w:rPr>
          <w:b/>
        </w:rPr>
      </w:pPr>
      <w:r>
        <w:br/>
      </w:r>
      <w:r w:rsidRPr="00D02B01">
        <w:rPr>
          <w:b/>
          <w:bCs/>
        </w:rPr>
        <w:t>Main Methods</w:t>
      </w:r>
    </w:p>
    <w:p w14:paraId="59569DBF" w14:textId="104B5070" w:rsidR="00C43CB7" w:rsidRDefault="00C43CB7" w:rsidP="000B3C91">
      <w:pPr>
        <w:pStyle w:val="NormalWeb"/>
        <w:numPr>
          <w:ilvl w:val="0"/>
          <w:numId w:val="10"/>
        </w:numPr>
        <w:rPr>
          <w:lang w:val="vi-VN"/>
        </w:rPr>
      </w:pPr>
      <w:r w:rsidRPr="00C43CB7">
        <w:rPr>
          <w:lang w:val="vi-VN"/>
        </w:rPr>
        <w:t>performService() : void – perform the service</w:t>
      </w:r>
    </w:p>
    <w:p w14:paraId="3262F411" w14:textId="38E8F5A5" w:rsidR="00C43CB7" w:rsidRPr="008C2495" w:rsidRDefault="00C43CB7" w:rsidP="00C43CB7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  <w:lang w:val="en-US"/>
        </w:rPr>
        <w:t xml:space="preserve">Class: </w:t>
      </w:r>
      <w:r w:rsidR="00541C1B" w:rsidRPr="008C2495">
        <w:rPr>
          <w:rFonts w:asciiTheme="majorHAnsi" w:hAnsiTheme="majorHAnsi" w:cstheme="majorHAnsi"/>
          <w:sz w:val="24"/>
          <w:szCs w:val="24"/>
          <w:lang w:val="en-US"/>
        </w:rPr>
        <w:t>Invoice</w:t>
      </w:r>
    </w:p>
    <w:p w14:paraId="1939ED8B" w14:textId="3B9513E6" w:rsidR="00C43CB7" w:rsidRDefault="00C43CB7" w:rsidP="00C43CB7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4759D57E" w14:textId="27C4F87A" w:rsidR="001936F6" w:rsidRPr="00013102" w:rsidRDefault="009C1CCA" w:rsidP="00C43CB7">
      <w:pPr>
        <w:pStyle w:val="NormalWeb"/>
      </w:pPr>
      <w:r>
        <w:rPr>
          <w:b/>
          <w:bCs/>
        </w:rPr>
        <w:t xml:space="preserve">Relationships: </w:t>
      </w:r>
      <w:r w:rsidRPr="009C1CCA">
        <w:t xml:space="preserve">Composition with </w:t>
      </w:r>
      <w:r w:rsidRPr="009C1CCA">
        <w:rPr>
          <w:b/>
          <w:bCs/>
        </w:rPr>
        <w:t>InvoiceMedicineDetail</w:t>
      </w:r>
      <w:r w:rsidRPr="009C1CCA">
        <w:t xml:space="preserve">, </w:t>
      </w:r>
      <w:r w:rsidRPr="009C1CCA">
        <w:rPr>
          <w:b/>
          <w:bCs/>
        </w:rPr>
        <w:t>InvoiceServiceDetail</w:t>
      </w:r>
      <w:r w:rsidRPr="009C1CCA">
        <w:t xml:space="preserve">; Association with </w:t>
      </w:r>
      <w:r w:rsidRPr="009C1CCA">
        <w:rPr>
          <w:b/>
          <w:bCs/>
        </w:rPr>
        <w:t>Patient</w:t>
      </w:r>
      <w:r w:rsidRPr="009C1CCA">
        <w:t xml:space="preserve">; Dependency with </w:t>
      </w:r>
      <w:r w:rsidRPr="009C1CCA">
        <w:rPr>
          <w:b/>
          <w:bCs/>
        </w:rPr>
        <w:t>Prescription</w:t>
      </w:r>
      <w:r w:rsidRPr="009C1CCA">
        <w:t xml:space="preserve"> </w:t>
      </w:r>
      <w:r w:rsidRPr="009C1CCA">
        <w:rPr>
          <w:i/>
          <w:iCs/>
        </w:rPr>
        <w:t>(calculates total)</w:t>
      </w:r>
      <w:r w:rsidRPr="009C1CCA">
        <w:t xml:space="preserve">; Dependency with </w:t>
      </w:r>
      <w:r w:rsidRPr="009C1CCA">
        <w:rPr>
          <w:b/>
          <w:bCs/>
        </w:rPr>
        <w:t>Service</w:t>
      </w:r>
      <w:r w:rsidRPr="009C1CCA">
        <w:t xml:space="preserve"> </w:t>
      </w:r>
      <w:r w:rsidRPr="009C1CCA">
        <w:rPr>
          <w:i/>
          <w:iCs/>
        </w:rPr>
        <w:t>(includes cost)</w:t>
      </w:r>
    </w:p>
    <w:p w14:paraId="0E1B43A9" w14:textId="77777777" w:rsidR="009C1CCA" w:rsidRPr="009C1CCA" w:rsidRDefault="009C1CCA" w:rsidP="009C1CCA">
      <w:pPr>
        <w:pStyle w:val="NormalWeb"/>
        <w:rPr>
          <w:vanish/>
        </w:rPr>
      </w:pPr>
    </w:p>
    <w:p w14:paraId="5E5ABE44" w14:textId="333A9359" w:rsidR="00C43CB7" w:rsidRPr="00013102" w:rsidRDefault="00C43CB7" w:rsidP="00C43CB7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="00E90352" w:rsidRPr="00E90352">
        <w:rPr>
          <w:lang w:val="vi-VN"/>
        </w:rPr>
        <w:t>Billing document for a patient visit.</w:t>
      </w:r>
    </w:p>
    <w:tbl>
      <w:tblPr>
        <w:tblStyle w:val="TableGrid"/>
        <w:tblW w:w="9520" w:type="dxa"/>
        <w:tblLook w:val="01E0" w:firstRow="1" w:lastRow="1" w:firstColumn="1" w:lastColumn="1" w:noHBand="0" w:noVBand="0"/>
      </w:tblPr>
      <w:tblGrid>
        <w:gridCol w:w="755"/>
        <w:gridCol w:w="1953"/>
        <w:gridCol w:w="1557"/>
        <w:gridCol w:w="1636"/>
        <w:gridCol w:w="3619"/>
      </w:tblGrid>
      <w:tr w:rsidR="00CA3DA2" w14:paraId="0F858CF5" w14:textId="77777777" w:rsidTr="00CA3DA2">
        <w:tc>
          <w:tcPr>
            <w:tcW w:w="755" w:type="dxa"/>
            <w:vAlign w:val="center"/>
          </w:tcPr>
          <w:p w14:paraId="5A422F90" w14:textId="77777777" w:rsidR="00CA3DA2" w:rsidRDefault="00CA3DA2" w:rsidP="00CA3DA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53" w:type="dxa"/>
            <w:vAlign w:val="center"/>
          </w:tcPr>
          <w:p w14:paraId="382780A1" w14:textId="77777777" w:rsidR="00CA3DA2" w:rsidRDefault="00CA3DA2" w:rsidP="00CA3DA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57" w:type="dxa"/>
            <w:vAlign w:val="center"/>
          </w:tcPr>
          <w:p w14:paraId="5E7E67BE" w14:textId="77777777" w:rsidR="00CA3DA2" w:rsidRDefault="00CA3DA2" w:rsidP="00CA3DA2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36" w:type="dxa"/>
            <w:vAlign w:val="center"/>
          </w:tcPr>
          <w:p w14:paraId="325EDA43" w14:textId="77777777" w:rsidR="00CA3DA2" w:rsidRDefault="00CA3DA2" w:rsidP="00CA3DA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19" w:type="dxa"/>
            <w:vAlign w:val="center"/>
          </w:tcPr>
          <w:p w14:paraId="7BE807F0" w14:textId="77777777" w:rsidR="00CA3DA2" w:rsidRDefault="00CA3DA2" w:rsidP="00CA3DA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CA3DA2" w14:paraId="622FD9CA" w14:textId="379052AC" w:rsidTr="00CA3DA2">
        <w:tc>
          <w:tcPr>
            <w:tcW w:w="755" w:type="dxa"/>
            <w:vAlign w:val="center"/>
          </w:tcPr>
          <w:p w14:paraId="117D55C5" w14:textId="77777777" w:rsidR="00CA3DA2" w:rsidRPr="00330D09" w:rsidRDefault="00CA3DA2" w:rsidP="00CA3DA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</w:t>
            </w:r>
          </w:p>
        </w:tc>
        <w:tc>
          <w:tcPr>
            <w:tcW w:w="1953" w:type="dxa"/>
            <w:vAlign w:val="center"/>
          </w:tcPr>
          <w:p w14:paraId="105013FA" w14:textId="0667F983" w:rsidR="00CA3DA2" w:rsidRPr="00330D09" w:rsidRDefault="00CA3DA2" w:rsidP="00CA3DA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invoiceID</w:t>
            </w:r>
          </w:p>
        </w:tc>
        <w:tc>
          <w:tcPr>
            <w:tcW w:w="1557" w:type="dxa"/>
            <w:vAlign w:val="center"/>
          </w:tcPr>
          <w:p w14:paraId="6B1B1424" w14:textId="77777777" w:rsidR="00CA3DA2" w:rsidRPr="00330D09" w:rsidRDefault="00CA3DA2" w:rsidP="00CA3DA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int</w:t>
            </w:r>
          </w:p>
        </w:tc>
        <w:tc>
          <w:tcPr>
            <w:tcW w:w="1636" w:type="dxa"/>
            <w:vAlign w:val="center"/>
          </w:tcPr>
          <w:p w14:paraId="08E09D5F" w14:textId="77777777" w:rsidR="00CA3DA2" w:rsidRPr="00330D09" w:rsidRDefault="00CA3DA2" w:rsidP="00CA3DA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2C01F564" w14:textId="3B673B57" w:rsidR="00CA3DA2" w:rsidRPr="00330D09" w:rsidRDefault="00CA3DA2" w:rsidP="00CA3DA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Invoice ID</w:t>
            </w:r>
          </w:p>
        </w:tc>
      </w:tr>
      <w:tr w:rsidR="00CA3DA2" w14:paraId="028500AC" w14:textId="06588FB0" w:rsidTr="00CA3DA2">
        <w:tc>
          <w:tcPr>
            <w:tcW w:w="755" w:type="dxa"/>
            <w:vAlign w:val="center"/>
          </w:tcPr>
          <w:p w14:paraId="60C2F9C4" w14:textId="77777777" w:rsidR="00CA3DA2" w:rsidRPr="00330D09" w:rsidRDefault="00CA3DA2" w:rsidP="00CA3DA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2</w:t>
            </w:r>
          </w:p>
        </w:tc>
        <w:tc>
          <w:tcPr>
            <w:tcW w:w="1953" w:type="dxa"/>
            <w:vAlign w:val="center"/>
          </w:tcPr>
          <w:p w14:paraId="32F4B6CF" w14:textId="70A527E3" w:rsidR="00CA3DA2" w:rsidRPr="00330D09" w:rsidRDefault="00CA3DA2" w:rsidP="00CA3DA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date</w:t>
            </w:r>
          </w:p>
        </w:tc>
        <w:tc>
          <w:tcPr>
            <w:tcW w:w="1557" w:type="dxa"/>
            <w:vAlign w:val="center"/>
          </w:tcPr>
          <w:p w14:paraId="7115FE89" w14:textId="0AF8124D" w:rsidR="00CA3DA2" w:rsidRPr="00330D09" w:rsidRDefault="00CA3DA2" w:rsidP="00CA3DA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Date</w:t>
            </w:r>
          </w:p>
        </w:tc>
        <w:tc>
          <w:tcPr>
            <w:tcW w:w="1636" w:type="dxa"/>
            <w:vAlign w:val="center"/>
          </w:tcPr>
          <w:p w14:paraId="73D2B7B7" w14:textId="77777777" w:rsidR="00CA3DA2" w:rsidRPr="00330D09" w:rsidRDefault="00CA3DA2" w:rsidP="00CA3DA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75DEE1B0" w14:textId="39A8F3DE" w:rsidR="00CA3DA2" w:rsidRPr="00330D09" w:rsidRDefault="00CA3DA2" w:rsidP="00CA3DA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Invoice date</w:t>
            </w:r>
          </w:p>
        </w:tc>
      </w:tr>
      <w:tr w:rsidR="00CA3DA2" w14:paraId="70515738" w14:textId="00754AB8" w:rsidTr="00CA3DA2">
        <w:tc>
          <w:tcPr>
            <w:tcW w:w="755" w:type="dxa"/>
            <w:vAlign w:val="center"/>
          </w:tcPr>
          <w:p w14:paraId="437770F8" w14:textId="77777777" w:rsidR="00CA3DA2" w:rsidRDefault="00CA3DA2" w:rsidP="00CA3DA2">
            <w:r>
              <w:t>3</w:t>
            </w:r>
          </w:p>
        </w:tc>
        <w:tc>
          <w:tcPr>
            <w:tcW w:w="1953" w:type="dxa"/>
            <w:vAlign w:val="center"/>
          </w:tcPr>
          <w:p w14:paraId="5835B38F" w14:textId="43660E5C" w:rsidR="00CA3DA2" w:rsidRDefault="00CA3DA2" w:rsidP="00CA3DA2">
            <w:r>
              <w:t>totalAmount</w:t>
            </w:r>
          </w:p>
        </w:tc>
        <w:tc>
          <w:tcPr>
            <w:tcW w:w="1557" w:type="dxa"/>
            <w:vAlign w:val="center"/>
          </w:tcPr>
          <w:p w14:paraId="1F366126" w14:textId="77777777" w:rsidR="00CA3DA2" w:rsidRDefault="00CA3DA2" w:rsidP="00CA3DA2">
            <w:r>
              <w:t>double</w:t>
            </w:r>
          </w:p>
        </w:tc>
        <w:tc>
          <w:tcPr>
            <w:tcW w:w="1636" w:type="dxa"/>
            <w:vAlign w:val="center"/>
          </w:tcPr>
          <w:p w14:paraId="0439AD60" w14:textId="77777777" w:rsidR="00CA3DA2" w:rsidRDefault="00CA3DA2" w:rsidP="00CA3DA2">
            <w:r>
              <w:t>private</w:t>
            </w:r>
          </w:p>
        </w:tc>
        <w:tc>
          <w:tcPr>
            <w:tcW w:w="3619" w:type="dxa"/>
            <w:vAlign w:val="center"/>
          </w:tcPr>
          <w:p w14:paraId="33BCE2B0" w14:textId="009BD325" w:rsidR="00CA3DA2" w:rsidRDefault="00CA3DA2" w:rsidP="00CA3DA2">
            <w:r>
              <w:t>Total amount billed</w:t>
            </w:r>
          </w:p>
        </w:tc>
      </w:tr>
      <w:tr w:rsidR="00CA3DA2" w14:paraId="1B63F3DF" w14:textId="4CA7C138" w:rsidTr="00CA3DA2">
        <w:tc>
          <w:tcPr>
            <w:tcW w:w="755" w:type="dxa"/>
            <w:vAlign w:val="center"/>
          </w:tcPr>
          <w:p w14:paraId="35C8F963" w14:textId="74FFEE9B" w:rsidR="00CA3DA2" w:rsidRDefault="00CA3DA2" w:rsidP="00CA3DA2">
            <w:r>
              <w:t>4</w:t>
            </w:r>
          </w:p>
        </w:tc>
        <w:tc>
          <w:tcPr>
            <w:tcW w:w="1953" w:type="dxa"/>
            <w:vAlign w:val="center"/>
          </w:tcPr>
          <w:p w14:paraId="7A142028" w14:textId="1971AB0C" w:rsidR="00CA3DA2" w:rsidRDefault="00CA3DA2" w:rsidP="00CA3DA2">
            <w:r>
              <w:t>status</w:t>
            </w:r>
          </w:p>
        </w:tc>
        <w:tc>
          <w:tcPr>
            <w:tcW w:w="1557" w:type="dxa"/>
            <w:vAlign w:val="center"/>
          </w:tcPr>
          <w:p w14:paraId="71228C86" w14:textId="38BB983E" w:rsidR="00CA3DA2" w:rsidRDefault="00CA3DA2" w:rsidP="00CA3DA2">
            <w:r>
              <w:t>String</w:t>
            </w:r>
          </w:p>
        </w:tc>
        <w:tc>
          <w:tcPr>
            <w:tcW w:w="1636" w:type="dxa"/>
            <w:vAlign w:val="center"/>
          </w:tcPr>
          <w:p w14:paraId="5575E365" w14:textId="0FCC54CC" w:rsidR="00CA3DA2" w:rsidRDefault="00CA3DA2" w:rsidP="00CA3DA2">
            <w:r>
              <w:t>private</w:t>
            </w:r>
          </w:p>
        </w:tc>
        <w:tc>
          <w:tcPr>
            <w:tcW w:w="3619" w:type="dxa"/>
            <w:vAlign w:val="center"/>
          </w:tcPr>
          <w:p w14:paraId="26A17721" w14:textId="2CDDDA85" w:rsidR="00CA3DA2" w:rsidRDefault="00CA3DA2" w:rsidP="00CA3DA2">
            <w:r>
              <w:t>Payment status</w:t>
            </w:r>
          </w:p>
        </w:tc>
      </w:tr>
    </w:tbl>
    <w:p w14:paraId="7B8C0503" w14:textId="77777777" w:rsidR="00C43CB7" w:rsidRPr="00B176C9" w:rsidRDefault="00C43CB7" w:rsidP="00C43CB7">
      <w:pPr>
        <w:pStyle w:val="NormalWeb"/>
        <w:rPr>
          <w:b/>
        </w:rPr>
      </w:pPr>
      <w:r>
        <w:br/>
      </w:r>
      <w:r w:rsidRPr="00D02B01">
        <w:rPr>
          <w:b/>
          <w:bCs/>
        </w:rPr>
        <w:t>Main Methods</w:t>
      </w:r>
    </w:p>
    <w:p w14:paraId="3A9B2110" w14:textId="78D75427" w:rsidR="00AF5A8B" w:rsidRDefault="00AF5A8B" w:rsidP="00C43CB7">
      <w:pPr>
        <w:pStyle w:val="NormalWeb"/>
        <w:numPr>
          <w:ilvl w:val="0"/>
          <w:numId w:val="10"/>
        </w:numPr>
        <w:rPr>
          <w:lang w:val="vi-VN"/>
        </w:rPr>
      </w:pPr>
      <w:r w:rsidRPr="00AF5A8B">
        <w:rPr>
          <w:lang w:val="vi-VN"/>
        </w:rPr>
        <w:t>calculateTotal() : double – calculate total amount</w:t>
      </w:r>
    </w:p>
    <w:p w14:paraId="480706C0" w14:textId="5D0D94CB" w:rsidR="007B3566" w:rsidRDefault="007B3566" w:rsidP="00C43CB7">
      <w:pPr>
        <w:pStyle w:val="NormalWeb"/>
        <w:numPr>
          <w:ilvl w:val="0"/>
          <w:numId w:val="10"/>
        </w:numPr>
        <w:rPr>
          <w:lang w:val="vi-VN"/>
        </w:rPr>
      </w:pPr>
      <w:r w:rsidRPr="007B3566">
        <w:rPr>
          <w:lang w:val="vi-VN"/>
        </w:rPr>
        <w:t>printOrExport() : void – print or export invoice</w:t>
      </w:r>
    </w:p>
    <w:p w14:paraId="1DA4F283" w14:textId="2BF7C52D" w:rsidR="00286DC9" w:rsidRDefault="00286DC9" w:rsidP="00C43CB7">
      <w:pPr>
        <w:pStyle w:val="NormalWeb"/>
        <w:numPr>
          <w:ilvl w:val="0"/>
          <w:numId w:val="10"/>
        </w:numPr>
        <w:rPr>
          <w:lang w:val="vi-VN"/>
        </w:rPr>
      </w:pPr>
      <w:r w:rsidRPr="00286DC9">
        <w:rPr>
          <w:lang w:val="vi-VN"/>
        </w:rPr>
        <w:t>viewAndQuery(criteria:String) : List&lt;Invoice&gt; – search invoices</w:t>
      </w:r>
    </w:p>
    <w:p w14:paraId="7B2610F4" w14:textId="6AF5FC13" w:rsidR="00EA2AD0" w:rsidRDefault="00EA2AD0" w:rsidP="00C43CB7">
      <w:pPr>
        <w:pStyle w:val="NormalWeb"/>
        <w:numPr>
          <w:ilvl w:val="0"/>
          <w:numId w:val="10"/>
        </w:numPr>
        <w:rPr>
          <w:lang w:val="vi-VN"/>
        </w:rPr>
      </w:pPr>
      <w:r w:rsidRPr="00EA2AD0">
        <w:rPr>
          <w:lang w:val="vi-VN"/>
        </w:rPr>
        <w:t>updateInvoice(data:String) : Boolean – update invoice info</w:t>
      </w:r>
    </w:p>
    <w:p w14:paraId="44E15754" w14:textId="7B935079" w:rsidR="00573425" w:rsidRPr="008F6DCE" w:rsidRDefault="00573425" w:rsidP="00C43CB7">
      <w:pPr>
        <w:pStyle w:val="NormalWeb"/>
        <w:numPr>
          <w:ilvl w:val="0"/>
          <w:numId w:val="10"/>
        </w:numPr>
        <w:rPr>
          <w:lang w:val="vi-VN"/>
        </w:rPr>
      </w:pPr>
      <w:r w:rsidRPr="00573425">
        <w:rPr>
          <w:lang w:val="vi-VN"/>
        </w:rPr>
        <w:t>cancelInvoice() : Boolean – cancel invoice</w:t>
      </w:r>
    </w:p>
    <w:p w14:paraId="4C6C8FCB" w14:textId="1CEE7507" w:rsidR="00EA0877" w:rsidRPr="008C2495" w:rsidRDefault="00EA0877" w:rsidP="00EA0877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  <w:lang w:val="en-US"/>
        </w:rPr>
        <w:t>Class:</w:t>
      </w:r>
      <w:r w:rsidR="00AF7905" w:rsidRPr="008C2495">
        <w:rPr>
          <w:rFonts w:asciiTheme="majorHAnsi" w:hAnsiTheme="majorHAnsi" w:cstheme="majorHAnsi"/>
          <w:b w:val="0"/>
          <w:i w:val="0"/>
          <w:sz w:val="24"/>
          <w:szCs w:val="24"/>
        </w:rPr>
        <w:t xml:space="preserve"> </w:t>
      </w:r>
      <w:r w:rsidR="00AF7905" w:rsidRPr="008C2495">
        <w:rPr>
          <w:rFonts w:asciiTheme="majorHAnsi" w:hAnsiTheme="majorHAnsi" w:cstheme="majorHAnsi"/>
          <w:sz w:val="24"/>
          <w:szCs w:val="24"/>
        </w:rPr>
        <w:t>InvoiceMedicineDetail</w:t>
      </w:r>
    </w:p>
    <w:p w14:paraId="7BD5422C" w14:textId="77777777" w:rsidR="00EA0877" w:rsidRDefault="00EA0877" w:rsidP="00EA0877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4C4600AC" w14:textId="4F6D6D2E" w:rsidR="001D75CC" w:rsidRPr="001D75CC" w:rsidRDefault="001D75CC" w:rsidP="00EA0877">
      <w:pPr>
        <w:pStyle w:val="NormalWeb"/>
        <w:rPr>
          <w:b/>
          <w:bCs/>
          <w:iCs/>
        </w:rPr>
      </w:pPr>
      <w:r w:rsidRPr="001D75CC">
        <w:rPr>
          <w:b/>
          <w:bCs/>
        </w:rPr>
        <w:t>Relationships:</w:t>
      </w:r>
      <w:r>
        <w:rPr>
          <w:b/>
          <w:bCs/>
        </w:rPr>
        <w:t xml:space="preserve"> </w:t>
      </w:r>
      <w:r w:rsidR="008C0417" w:rsidRPr="008C0417">
        <w:t>Association with</w:t>
      </w:r>
      <w:r w:rsidR="008C0417" w:rsidRPr="008C0417">
        <w:rPr>
          <w:b/>
          <w:bCs/>
        </w:rPr>
        <w:t xml:space="preserve"> Invoice, Medicine</w:t>
      </w:r>
    </w:p>
    <w:p w14:paraId="3F58939C" w14:textId="56649E55" w:rsidR="00EA0877" w:rsidRPr="00013102" w:rsidRDefault="00EA0877" w:rsidP="00EA0877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="00F81DC5" w:rsidRPr="00F81DC5">
        <w:rPr>
          <w:lang w:val="vi-VN"/>
        </w:rPr>
        <w:t>Line item of medicine in an invoice.</w:t>
      </w:r>
    </w:p>
    <w:tbl>
      <w:tblPr>
        <w:tblStyle w:val="TableGrid"/>
        <w:tblW w:w="9520" w:type="dxa"/>
        <w:tblLook w:val="01E0" w:firstRow="1" w:lastRow="1" w:firstColumn="1" w:lastColumn="1" w:noHBand="0" w:noVBand="0"/>
      </w:tblPr>
      <w:tblGrid>
        <w:gridCol w:w="755"/>
        <w:gridCol w:w="1953"/>
        <w:gridCol w:w="1557"/>
        <w:gridCol w:w="1636"/>
        <w:gridCol w:w="3619"/>
      </w:tblGrid>
      <w:tr w:rsidR="00EA0877" w14:paraId="388717AE" w14:textId="77777777">
        <w:tc>
          <w:tcPr>
            <w:tcW w:w="755" w:type="dxa"/>
            <w:vAlign w:val="center"/>
          </w:tcPr>
          <w:p w14:paraId="4423AACD" w14:textId="77777777" w:rsidR="00EA0877" w:rsidRDefault="00EA08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53" w:type="dxa"/>
            <w:vAlign w:val="center"/>
          </w:tcPr>
          <w:p w14:paraId="275C603A" w14:textId="77777777" w:rsidR="00EA0877" w:rsidRDefault="00EA08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57" w:type="dxa"/>
            <w:vAlign w:val="center"/>
          </w:tcPr>
          <w:p w14:paraId="1DE45E2D" w14:textId="77777777" w:rsidR="00EA0877" w:rsidRDefault="00EA0877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36" w:type="dxa"/>
            <w:vAlign w:val="center"/>
          </w:tcPr>
          <w:p w14:paraId="5CFD944D" w14:textId="77777777" w:rsidR="00EA0877" w:rsidRDefault="00EA08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19" w:type="dxa"/>
            <w:vAlign w:val="center"/>
          </w:tcPr>
          <w:p w14:paraId="072F3168" w14:textId="77777777" w:rsidR="00EA0877" w:rsidRDefault="00EA08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EA0877" w14:paraId="3DEE17A0" w14:textId="77777777">
        <w:tc>
          <w:tcPr>
            <w:tcW w:w="755" w:type="dxa"/>
            <w:vAlign w:val="center"/>
          </w:tcPr>
          <w:p w14:paraId="31A45131" w14:textId="77777777" w:rsidR="00EA0877" w:rsidRPr="00330D09" w:rsidRDefault="00EA08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</w:t>
            </w:r>
          </w:p>
        </w:tc>
        <w:tc>
          <w:tcPr>
            <w:tcW w:w="1953" w:type="dxa"/>
            <w:vAlign w:val="center"/>
          </w:tcPr>
          <w:p w14:paraId="07CB9C9F" w14:textId="75DCD428" w:rsidR="00EA0877" w:rsidRPr="00330D09" w:rsidRDefault="003E7E7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quantity</w:t>
            </w:r>
          </w:p>
        </w:tc>
        <w:tc>
          <w:tcPr>
            <w:tcW w:w="1557" w:type="dxa"/>
            <w:vAlign w:val="center"/>
          </w:tcPr>
          <w:p w14:paraId="29442EBE" w14:textId="77777777" w:rsidR="00EA0877" w:rsidRPr="00330D09" w:rsidRDefault="00EA08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int</w:t>
            </w:r>
          </w:p>
        </w:tc>
        <w:tc>
          <w:tcPr>
            <w:tcW w:w="1636" w:type="dxa"/>
            <w:vAlign w:val="center"/>
          </w:tcPr>
          <w:p w14:paraId="37C20498" w14:textId="77777777" w:rsidR="00EA0877" w:rsidRPr="00330D09" w:rsidRDefault="00EA08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2936FF55" w14:textId="386341DB" w:rsidR="00EA0877" w:rsidRPr="00330D09" w:rsidRDefault="003E7E7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Quantity sold</w:t>
            </w:r>
          </w:p>
        </w:tc>
      </w:tr>
      <w:tr w:rsidR="00EA0877" w14:paraId="16948F1B" w14:textId="77777777">
        <w:tc>
          <w:tcPr>
            <w:tcW w:w="755" w:type="dxa"/>
            <w:vAlign w:val="center"/>
          </w:tcPr>
          <w:p w14:paraId="720D345B" w14:textId="77777777" w:rsidR="00EA0877" w:rsidRPr="00330D09" w:rsidRDefault="00EA08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2</w:t>
            </w:r>
          </w:p>
        </w:tc>
        <w:tc>
          <w:tcPr>
            <w:tcW w:w="1953" w:type="dxa"/>
            <w:vAlign w:val="center"/>
          </w:tcPr>
          <w:p w14:paraId="7F9E8216" w14:textId="6B1E9201" w:rsidR="00EA0877" w:rsidRPr="00330D09" w:rsidRDefault="003E7E7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unitPrice</w:t>
            </w:r>
          </w:p>
        </w:tc>
        <w:tc>
          <w:tcPr>
            <w:tcW w:w="1557" w:type="dxa"/>
            <w:vAlign w:val="center"/>
          </w:tcPr>
          <w:p w14:paraId="7EF19015" w14:textId="7CAB842E" w:rsidR="00EA0877" w:rsidRPr="00330D09" w:rsidRDefault="003E7E7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double</w:t>
            </w:r>
          </w:p>
        </w:tc>
        <w:tc>
          <w:tcPr>
            <w:tcW w:w="1636" w:type="dxa"/>
            <w:vAlign w:val="center"/>
          </w:tcPr>
          <w:p w14:paraId="14316CD8" w14:textId="77777777" w:rsidR="00EA0877" w:rsidRPr="00330D09" w:rsidRDefault="00EA08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47294DA5" w14:textId="2A3B6402" w:rsidR="00EA0877" w:rsidRPr="00330D09" w:rsidRDefault="003E7E7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Unit price</w:t>
            </w:r>
          </w:p>
        </w:tc>
      </w:tr>
    </w:tbl>
    <w:p w14:paraId="15A72B00" w14:textId="00DD0891" w:rsidR="00EA0877" w:rsidRDefault="00EA0877" w:rsidP="00EA0877">
      <w:pPr>
        <w:pStyle w:val="NormalWeb"/>
        <w:rPr>
          <w:i/>
          <w:iCs/>
        </w:rPr>
      </w:pPr>
      <w:r>
        <w:br/>
      </w:r>
      <w:r w:rsidR="00047200" w:rsidRPr="00D02B01">
        <w:rPr>
          <w:b/>
          <w:bCs/>
        </w:rPr>
        <w:t>Main Methods</w:t>
      </w:r>
      <w:r w:rsidR="00047200">
        <w:rPr>
          <w:b/>
          <w:bCs/>
        </w:rPr>
        <w:t xml:space="preserve"> </w:t>
      </w:r>
      <w:r w:rsidR="00047200" w:rsidRPr="00C46DE5">
        <w:rPr>
          <w:i/>
          <w:iCs/>
          <w:lang w:val="vi-VN"/>
        </w:rPr>
        <w:t>(None at analysis level)</w:t>
      </w:r>
    </w:p>
    <w:p w14:paraId="2F5473AA" w14:textId="1BFF2FEC" w:rsidR="003A4510" w:rsidRPr="008C2495" w:rsidRDefault="003A4510" w:rsidP="003A4510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  <w:lang w:val="en-US"/>
        </w:rPr>
        <w:t>Class:</w:t>
      </w:r>
      <w:r w:rsidRPr="008C2495">
        <w:rPr>
          <w:rFonts w:asciiTheme="majorHAnsi" w:hAnsiTheme="majorHAnsi" w:cstheme="majorHAnsi"/>
          <w:b w:val="0"/>
          <w:i w:val="0"/>
          <w:sz w:val="24"/>
          <w:szCs w:val="24"/>
        </w:rPr>
        <w:t xml:space="preserve"> </w:t>
      </w:r>
      <w:r w:rsidR="00312345" w:rsidRPr="008C2495">
        <w:rPr>
          <w:rFonts w:asciiTheme="majorHAnsi" w:hAnsiTheme="majorHAnsi" w:cstheme="majorHAnsi"/>
          <w:sz w:val="24"/>
          <w:szCs w:val="24"/>
        </w:rPr>
        <w:t>InvoiceServiceDetail</w:t>
      </w:r>
    </w:p>
    <w:p w14:paraId="55E60025" w14:textId="3A114728" w:rsidR="003A4510" w:rsidRDefault="003A4510" w:rsidP="003A4510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57DA39EC" w14:textId="296116D3" w:rsidR="008C0417" w:rsidRPr="00024082" w:rsidRDefault="00024082" w:rsidP="003A4510">
      <w:pPr>
        <w:pStyle w:val="NormalWeb"/>
        <w:rPr>
          <w:b/>
          <w:bCs/>
          <w:iCs/>
        </w:rPr>
      </w:pPr>
      <w:r w:rsidRPr="001D75CC">
        <w:rPr>
          <w:b/>
          <w:bCs/>
        </w:rPr>
        <w:t>Relationships:</w:t>
      </w:r>
      <w:r>
        <w:rPr>
          <w:b/>
          <w:bCs/>
        </w:rPr>
        <w:t xml:space="preserve"> </w:t>
      </w:r>
      <w:r w:rsidRPr="008C0417">
        <w:t>Association with</w:t>
      </w:r>
      <w:r w:rsidRPr="008C0417">
        <w:rPr>
          <w:b/>
          <w:bCs/>
        </w:rPr>
        <w:t xml:space="preserve"> Invoice, </w:t>
      </w:r>
      <w:r>
        <w:rPr>
          <w:b/>
          <w:bCs/>
        </w:rPr>
        <w:t>Service</w:t>
      </w:r>
    </w:p>
    <w:p w14:paraId="73A07EE7" w14:textId="7A2CAD60" w:rsidR="003A4510" w:rsidRPr="00013102" w:rsidRDefault="003A4510" w:rsidP="003A4510">
      <w:pPr>
        <w:pStyle w:val="NormalWeb"/>
      </w:pPr>
      <w:r w:rsidRPr="00BB783C">
        <w:rPr>
          <w:b/>
          <w:bCs/>
          <w:lang w:val="vi-VN"/>
        </w:rPr>
        <w:t xml:space="preserve">Description: </w:t>
      </w:r>
      <w:r w:rsidRPr="00F81DC5">
        <w:rPr>
          <w:lang w:val="vi-VN"/>
        </w:rPr>
        <w:t xml:space="preserve">Line item of </w:t>
      </w:r>
      <w:r w:rsidR="00312345">
        <w:t>a service</w:t>
      </w:r>
      <w:r w:rsidRPr="00F81DC5">
        <w:rPr>
          <w:lang w:val="vi-VN"/>
        </w:rPr>
        <w:t xml:space="preserve"> in an invoice.</w:t>
      </w:r>
    </w:p>
    <w:tbl>
      <w:tblPr>
        <w:tblStyle w:val="TableGrid"/>
        <w:tblW w:w="9520" w:type="dxa"/>
        <w:tblLook w:val="01E0" w:firstRow="1" w:lastRow="1" w:firstColumn="1" w:lastColumn="1" w:noHBand="0" w:noVBand="0"/>
      </w:tblPr>
      <w:tblGrid>
        <w:gridCol w:w="755"/>
        <w:gridCol w:w="1953"/>
        <w:gridCol w:w="1557"/>
        <w:gridCol w:w="1636"/>
        <w:gridCol w:w="3619"/>
      </w:tblGrid>
      <w:tr w:rsidR="003A4510" w14:paraId="38347161" w14:textId="77777777">
        <w:tc>
          <w:tcPr>
            <w:tcW w:w="755" w:type="dxa"/>
            <w:vAlign w:val="center"/>
          </w:tcPr>
          <w:p w14:paraId="6F316099" w14:textId="77777777" w:rsidR="003A4510" w:rsidRDefault="003A451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53" w:type="dxa"/>
            <w:vAlign w:val="center"/>
          </w:tcPr>
          <w:p w14:paraId="5453B103" w14:textId="77777777" w:rsidR="003A4510" w:rsidRDefault="003A451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57" w:type="dxa"/>
            <w:vAlign w:val="center"/>
          </w:tcPr>
          <w:p w14:paraId="29BA9B6E" w14:textId="77777777" w:rsidR="003A4510" w:rsidRDefault="003A4510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36" w:type="dxa"/>
            <w:vAlign w:val="center"/>
          </w:tcPr>
          <w:p w14:paraId="76E98E8B" w14:textId="77777777" w:rsidR="003A4510" w:rsidRDefault="003A451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19" w:type="dxa"/>
            <w:vAlign w:val="center"/>
          </w:tcPr>
          <w:p w14:paraId="790E648D" w14:textId="77777777" w:rsidR="003A4510" w:rsidRDefault="003A451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3A4510" w14:paraId="7801CA74" w14:textId="77777777">
        <w:tc>
          <w:tcPr>
            <w:tcW w:w="755" w:type="dxa"/>
            <w:vAlign w:val="center"/>
          </w:tcPr>
          <w:p w14:paraId="4EEE6F54" w14:textId="77777777" w:rsidR="003A4510" w:rsidRPr="00330D09" w:rsidRDefault="003A45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</w:t>
            </w:r>
          </w:p>
        </w:tc>
        <w:tc>
          <w:tcPr>
            <w:tcW w:w="1953" w:type="dxa"/>
            <w:vAlign w:val="center"/>
          </w:tcPr>
          <w:p w14:paraId="2C31C23B" w14:textId="77777777" w:rsidR="003A4510" w:rsidRPr="00330D09" w:rsidRDefault="003A45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quantity</w:t>
            </w:r>
          </w:p>
        </w:tc>
        <w:tc>
          <w:tcPr>
            <w:tcW w:w="1557" w:type="dxa"/>
            <w:vAlign w:val="center"/>
          </w:tcPr>
          <w:p w14:paraId="0BF52DAC" w14:textId="77777777" w:rsidR="003A4510" w:rsidRPr="00330D09" w:rsidRDefault="003A45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int</w:t>
            </w:r>
          </w:p>
        </w:tc>
        <w:tc>
          <w:tcPr>
            <w:tcW w:w="1636" w:type="dxa"/>
            <w:vAlign w:val="center"/>
          </w:tcPr>
          <w:p w14:paraId="57E5E9F6" w14:textId="77777777" w:rsidR="003A4510" w:rsidRPr="00330D09" w:rsidRDefault="003A45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2A4D7156" w14:textId="293046BE" w:rsidR="003A4510" w:rsidRPr="00330D09" w:rsidRDefault="00D20BC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Number of services</w:t>
            </w:r>
          </w:p>
        </w:tc>
      </w:tr>
      <w:tr w:rsidR="003A4510" w14:paraId="026EBCA5" w14:textId="77777777">
        <w:tc>
          <w:tcPr>
            <w:tcW w:w="755" w:type="dxa"/>
            <w:vAlign w:val="center"/>
          </w:tcPr>
          <w:p w14:paraId="77C0B8A7" w14:textId="77777777" w:rsidR="003A4510" w:rsidRPr="00330D09" w:rsidRDefault="003A45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2</w:t>
            </w:r>
          </w:p>
        </w:tc>
        <w:tc>
          <w:tcPr>
            <w:tcW w:w="1953" w:type="dxa"/>
            <w:vAlign w:val="center"/>
          </w:tcPr>
          <w:p w14:paraId="3778C9E4" w14:textId="77777777" w:rsidR="003A4510" w:rsidRPr="00330D09" w:rsidRDefault="003A45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unitPrice</w:t>
            </w:r>
          </w:p>
        </w:tc>
        <w:tc>
          <w:tcPr>
            <w:tcW w:w="1557" w:type="dxa"/>
            <w:vAlign w:val="center"/>
          </w:tcPr>
          <w:p w14:paraId="2FE606F9" w14:textId="77777777" w:rsidR="003A4510" w:rsidRPr="00330D09" w:rsidRDefault="003A45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double</w:t>
            </w:r>
          </w:p>
        </w:tc>
        <w:tc>
          <w:tcPr>
            <w:tcW w:w="1636" w:type="dxa"/>
            <w:vAlign w:val="center"/>
          </w:tcPr>
          <w:p w14:paraId="26A63B73" w14:textId="77777777" w:rsidR="003A4510" w:rsidRPr="00330D09" w:rsidRDefault="003A45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52437F12" w14:textId="580B7317" w:rsidR="003A4510" w:rsidRPr="00330D09" w:rsidRDefault="00D20BC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Price per service</w:t>
            </w:r>
          </w:p>
        </w:tc>
      </w:tr>
    </w:tbl>
    <w:p w14:paraId="6D47B704" w14:textId="77777777" w:rsidR="003A4510" w:rsidRDefault="003A4510" w:rsidP="003A4510">
      <w:pPr>
        <w:pStyle w:val="NormalWeb"/>
        <w:rPr>
          <w:i/>
          <w:iCs/>
        </w:rPr>
      </w:pPr>
      <w:r>
        <w:br/>
      </w:r>
      <w:r w:rsidRPr="00D02B01">
        <w:rPr>
          <w:b/>
          <w:bCs/>
        </w:rPr>
        <w:t>Main Methods</w:t>
      </w:r>
      <w:r>
        <w:rPr>
          <w:b/>
          <w:bCs/>
        </w:rPr>
        <w:t xml:space="preserve"> </w:t>
      </w:r>
      <w:r w:rsidRPr="00C46DE5">
        <w:rPr>
          <w:i/>
          <w:iCs/>
          <w:lang w:val="vi-VN"/>
        </w:rPr>
        <w:t>(None at analysis level)</w:t>
      </w:r>
    </w:p>
    <w:p w14:paraId="3D397029" w14:textId="28FC366B" w:rsidR="008F5B0D" w:rsidRPr="008C2495" w:rsidRDefault="008F5B0D" w:rsidP="008F5B0D">
      <w:pPr>
        <w:pStyle w:val="Heading3"/>
        <w:rPr>
          <w:rFonts w:asciiTheme="majorHAnsi" w:hAnsiTheme="majorHAnsi" w:cstheme="majorHAnsi"/>
          <w:sz w:val="24"/>
          <w:szCs w:val="24"/>
          <w:lang w:val="en-US"/>
        </w:rPr>
      </w:pPr>
      <w:r w:rsidRPr="008C2495">
        <w:rPr>
          <w:rFonts w:asciiTheme="majorHAnsi" w:hAnsiTheme="majorHAnsi" w:cstheme="majorHAnsi"/>
          <w:sz w:val="24"/>
          <w:szCs w:val="24"/>
          <w:lang w:val="en-US"/>
        </w:rPr>
        <w:t>Class:</w:t>
      </w:r>
      <w:r w:rsidR="00D050D0" w:rsidRPr="008C2495">
        <w:rPr>
          <w:rFonts w:asciiTheme="majorHAnsi" w:hAnsiTheme="majorHAnsi" w:cstheme="majorHAnsi"/>
          <w:b w:val="0"/>
          <w:i w:val="0"/>
          <w:sz w:val="24"/>
          <w:szCs w:val="24"/>
        </w:rPr>
        <w:t xml:space="preserve"> </w:t>
      </w:r>
      <w:r w:rsidR="00D050D0" w:rsidRPr="008C2495">
        <w:rPr>
          <w:rFonts w:asciiTheme="majorHAnsi" w:hAnsiTheme="majorHAnsi" w:cstheme="majorHAnsi"/>
          <w:sz w:val="24"/>
          <w:szCs w:val="24"/>
        </w:rPr>
        <w:t>StaffSchedule</w:t>
      </w:r>
    </w:p>
    <w:p w14:paraId="5F90A597" w14:textId="77777777" w:rsidR="008F5B0D" w:rsidRDefault="008F5B0D" w:rsidP="008F5B0D">
      <w:pPr>
        <w:pStyle w:val="NormalWeb"/>
        <w:rPr>
          <w:iCs/>
        </w:rPr>
      </w:pPr>
      <w:r w:rsidRPr="00013102">
        <w:rPr>
          <w:b/>
          <w:bCs/>
          <w:iCs/>
          <w:lang w:val="vi-VN"/>
        </w:rPr>
        <w:t>Inheritance:</w:t>
      </w:r>
      <w:r w:rsidRPr="00013102">
        <w:rPr>
          <w:iCs/>
        </w:rPr>
        <w:t xml:space="preserve"> </w:t>
      </w:r>
      <w:r>
        <w:rPr>
          <w:iCs/>
        </w:rPr>
        <w:t>None</w:t>
      </w:r>
    </w:p>
    <w:p w14:paraId="7A7043FF" w14:textId="5C46C66B" w:rsidR="00DB00C4" w:rsidRPr="00DB00C4" w:rsidRDefault="00DB00C4" w:rsidP="00DB00C4">
      <w:pPr>
        <w:widowControl/>
        <w:rPr>
          <w:szCs w:val="24"/>
          <w:lang w:val="en-US"/>
        </w:rPr>
      </w:pPr>
      <w:r>
        <w:rPr>
          <w:b/>
          <w:bCs/>
          <w:szCs w:val="24"/>
          <w:lang w:val="en-US"/>
        </w:rPr>
        <w:t xml:space="preserve">Relationships: </w:t>
      </w:r>
      <w:r w:rsidRPr="00DB00C4">
        <w:rPr>
          <w:szCs w:val="24"/>
          <w:lang w:val="en-US"/>
        </w:rPr>
        <w:t xml:space="preserve">Association with </w:t>
      </w:r>
      <w:r w:rsidRPr="00DB00C4">
        <w:rPr>
          <w:b/>
          <w:bCs/>
          <w:szCs w:val="24"/>
          <w:lang w:val="en-US"/>
        </w:rPr>
        <w:t>Staff</w:t>
      </w:r>
      <w:r w:rsidRPr="00DB00C4">
        <w:rPr>
          <w:szCs w:val="24"/>
          <w:lang w:val="en-US"/>
        </w:rPr>
        <w:t xml:space="preserve">; Dependency with </w:t>
      </w:r>
      <w:r w:rsidRPr="00DB00C4">
        <w:rPr>
          <w:b/>
          <w:bCs/>
          <w:szCs w:val="24"/>
          <w:lang w:val="en-US"/>
        </w:rPr>
        <w:t>Appointment</w:t>
      </w:r>
      <w:r w:rsidRPr="00DB00C4">
        <w:rPr>
          <w:szCs w:val="24"/>
          <w:lang w:val="en-US"/>
        </w:rPr>
        <w:t xml:space="preserve"> </w:t>
      </w:r>
      <w:r w:rsidRPr="00DB00C4">
        <w:rPr>
          <w:i/>
          <w:iCs/>
          <w:szCs w:val="24"/>
          <w:lang w:val="en-US"/>
        </w:rPr>
        <w:t>(checks availability)</w:t>
      </w:r>
    </w:p>
    <w:p w14:paraId="4B2D83BF" w14:textId="5C2ACC81" w:rsidR="008F5B0D" w:rsidRPr="00013102" w:rsidRDefault="00C84F2D" w:rsidP="008F5B0D">
      <w:pPr>
        <w:pStyle w:val="NormalWeb"/>
      </w:pPr>
      <w:r w:rsidRPr="00C84F2D">
        <w:rPr>
          <w:b/>
          <w:bCs/>
          <w:lang w:val="vi-VN"/>
        </w:rPr>
        <w:t xml:space="preserve">Description: </w:t>
      </w:r>
      <w:r w:rsidRPr="00C84F2D">
        <w:rPr>
          <w:lang w:val="vi-VN"/>
        </w:rPr>
        <w:t>Work schedule assigned to staff.</w:t>
      </w:r>
    </w:p>
    <w:tbl>
      <w:tblPr>
        <w:tblStyle w:val="TableGrid"/>
        <w:tblW w:w="9520" w:type="dxa"/>
        <w:tblLook w:val="01E0" w:firstRow="1" w:lastRow="1" w:firstColumn="1" w:lastColumn="1" w:noHBand="0" w:noVBand="0"/>
      </w:tblPr>
      <w:tblGrid>
        <w:gridCol w:w="755"/>
        <w:gridCol w:w="1953"/>
        <w:gridCol w:w="1557"/>
        <w:gridCol w:w="1636"/>
        <w:gridCol w:w="3619"/>
      </w:tblGrid>
      <w:tr w:rsidR="008F5B0D" w14:paraId="79888819" w14:textId="77777777">
        <w:tc>
          <w:tcPr>
            <w:tcW w:w="755" w:type="dxa"/>
            <w:vAlign w:val="center"/>
          </w:tcPr>
          <w:p w14:paraId="2C2413D3" w14:textId="77777777" w:rsidR="008F5B0D" w:rsidRDefault="008F5B0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53" w:type="dxa"/>
            <w:vAlign w:val="center"/>
          </w:tcPr>
          <w:p w14:paraId="7F194C88" w14:textId="77777777" w:rsidR="008F5B0D" w:rsidRDefault="008F5B0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1557" w:type="dxa"/>
            <w:vAlign w:val="center"/>
          </w:tcPr>
          <w:p w14:paraId="0899F72B" w14:textId="77777777" w:rsidR="008F5B0D" w:rsidRDefault="008F5B0D">
            <w:pPr>
              <w:spacing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36" w:type="dxa"/>
            <w:vAlign w:val="center"/>
          </w:tcPr>
          <w:p w14:paraId="15ABE68B" w14:textId="77777777" w:rsidR="008F5B0D" w:rsidRDefault="008F5B0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3619" w:type="dxa"/>
            <w:vAlign w:val="center"/>
          </w:tcPr>
          <w:p w14:paraId="7EB825A1" w14:textId="77777777" w:rsidR="008F5B0D" w:rsidRDefault="008F5B0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Description/Notes</w:t>
            </w:r>
          </w:p>
        </w:tc>
      </w:tr>
      <w:tr w:rsidR="008F5B0D" w14:paraId="0225190A" w14:textId="77777777">
        <w:tc>
          <w:tcPr>
            <w:tcW w:w="755" w:type="dxa"/>
            <w:vAlign w:val="center"/>
          </w:tcPr>
          <w:p w14:paraId="05DA159B" w14:textId="77777777" w:rsidR="008F5B0D" w:rsidRPr="00330D09" w:rsidRDefault="008F5B0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</w:t>
            </w:r>
          </w:p>
        </w:tc>
        <w:tc>
          <w:tcPr>
            <w:tcW w:w="1953" w:type="dxa"/>
            <w:vAlign w:val="center"/>
          </w:tcPr>
          <w:p w14:paraId="1A7B8BCA" w14:textId="4535C003" w:rsidR="008F5B0D" w:rsidRPr="00330D09" w:rsidRDefault="005E46E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scheduleID</w:t>
            </w:r>
          </w:p>
        </w:tc>
        <w:tc>
          <w:tcPr>
            <w:tcW w:w="1557" w:type="dxa"/>
            <w:vAlign w:val="center"/>
          </w:tcPr>
          <w:p w14:paraId="10AE8BDE" w14:textId="77777777" w:rsidR="008F5B0D" w:rsidRPr="00330D09" w:rsidRDefault="008F5B0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int</w:t>
            </w:r>
          </w:p>
        </w:tc>
        <w:tc>
          <w:tcPr>
            <w:tcW w:w="1636" w:type="dxa"/>
            <w:vAlign w:val="center"/>
          </w:tcPr>
          <w:p w14:paraId="13388211" w14:textId="77777777" w:rsidR="008F5B0D" w:rsidRPr="00330D09" w:rsidRDefault="008F5B0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79E28569" w14:textId="01A64CF2" w:rsidR="008F5B0D" w:rsidRPr="00330D09" w:rsidRDefault="005E46E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Schedule ID</w:t>
            </w:r>
          </w:p>
        </w:tc>
      </w:tr>
      <w:tr w:rsidR="008F5B0D" w14:paraId="15190F10" w14:textId="77777777">
        <w:tc>
          <w:tcPr>
            <w:tcW w:w="755" w:type="dxa"/>
            <w:vAlign w:val="center"/>
          </w:tcPr>
          <w:p w14:paraId="643E4CE7" w14:textId="77777777" w:rsidR="008F5B0D" w:rsidRPr="00330D09" w:rsidRDefault="008F5B0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2</w:t>
            </w:r>
          </w:p>
        </w:tc>
        <w:tc>
          <w:tcPr>
            <w:tcW w:w="1953" w:type="dxa"/>
            <w:vAlign w:val="center"/>
          </w:tcPr>
          <w:p w14:paraId="45192392" w14:textId="5390B626" w:rsidR="008F5B0D" w:rsidRPr="00330D09" w:rsidRDefault="005E46E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date</w:t>
            </w:r>
          </w:p>
        </w:tc>
        <w:tc>
          <w:tcPr>
            <w:tcW w:w="1557" w:type="dxa"/>
            <w:vAlign w:val="center"/>
          </w:tcPr>
          <w:p w14:paraId="707666DC" w14:textId="6F4D076E" w:rsidR="008F5B0D" w:rsidRPr="00330D09" w:rsidRDefault="005E46E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Date</w:t>
            </w:r>
          </w:p>
        </w:tc>
        <w:tc>
          <w:tcPr>
            <w:tcW w:w="1636" w:type="dxa"/>
            <w:vAlign w:val="center"/>
          </w:tcPr>
          <w:p w14:paraId="0955096D" w14:textId="77777777" w:rsidR="008F5B0D" w:rsidRPr="00330D09" w:rsidRDefault="008F5B0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private</w:t>
            </w:r>
          </w:p>
        </w:tc>
        <w:tc>
          <w:tcPr>
            <w:tcW w:w="3619" w:type="dxa"/>
            <w:vAlign w:val="center"/>
          </w:tcPr>
          <w:p w14:paraId="1E5745AF" w14:textId="2C2E5715" w:rsidR="008F5B0D" w:rsidRPr="00330D09" w:rsidRDefault="005E46E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Work date</w:t>
            </w:r>
          </w:p>
        </w:tc>
      </w:tr>
      <w:tr w:rsidR="005E46E4" w14:paraId="45756506" w14:textId="77777777">
        <w:tc>
          <w:tcPr>
            <w:tcW w:w="755" w:type="dxa"/>
            <w:vAlign w:val="center"/>
          </w:tcPr>
          <w:p w14:paraId="5BEDEA66" w14:textId="08CF85CB" w:rsidR="005E46E4" w:rsidRDefault="005E46E4" w:rsidP="005E46E4">
            <w:r>
              <w:t>3</w:t>
            </w:r>
          </w:p>
        </w:tc>
        <w:tc>
          <w:tcPr>
            <w:tcW w:w="1953" w:type="dxa"/>
            <w:vAlign w:val="center"/>
          </w:tcPr>
          <w:p w14:paraId="51463946" w14:textId="1C4C62F6" w:rsidR="005E46E4" w:rsidRDefault="005E46E4" w:rsidP="005E46E4">
            <w:r>
              <w:t>shift</w:t>
            </w:r>
          </w:p>
        </w:tc>
        <w:tc>
          <w:tcPr>
            <w:tcW w:w="1557" w:type="dxa"/>
            <w:vAlign w:val="center"/>
          </w:tcPr>
          <w:p w14:paraId="0E1013B1" w14:textId="397D4345" w:rsidR="005E46E4" w:rsidRDefault="005E46E4" w:rsidP="005E46E4">
            <w:r>
              <w:t>String</w:t>
            </w:r>
          </w:p>
        </w:tc>
        <w:tc>
          <w:tcPr>
            <w:tcW w:w="1636" w:type="dxa"/>
            <w:vAlign w:val="center"/>
          </w:tcPr>
          <w:p w14:paraId="19D017F0" w14:textId="158A87FC" w:rsidR="005E46E4" w:rsidRDefault="005E46E4" w:rsidP="005E46E4">
            <w:r>
              <w:t>private</w:t>
            </w:r>
          </w:p>
        </w:tc>
        <w:tc>
          <w:tcPr>
            <w:tcW w:w="3619" w:type="dxa"/>
            <w:vAlign w:val="center"/>
          </w:tcPr>
          <w:p w14:paraId="5F331339" w14:textId="7E8F80D2" w:rsidR="005E46E4" w:rsidRDefault="005E46E4" w:rsidP="005E46E4">
            <w:r>
              <w:t>Shift time or label</w:t>
            </w:r>
          </w:p>
        </w:tc>
      </w:tr>
    </w:tbl>
    <w:p w14:paraId="5C88684B" w14:textId="20FDA964" w:rsidR="00C43CB7" w:rsidRPr="00A43D30" w:rsidRDefault="008F5B0D" w:rsidP="00C43CB7">
      <w:pPr>
        <w:pStyle w:val="NormalWeb"/>
      </w:pPr>
      <w:r w:rsidRPr="00D02B01">
        <w:rPr>
          <w:b/>
          <w:bCs/>
        </w:rPr>
        <w:t>Main Methods</w:t>
      </w:r>
      <w:r>
        <w:rPr>
          <w:b/>
          <w:bCs/>
        </w:rPr>
        <w:t xml:space="preserve"> </w:t>
      </w:r>
      <w:r w:rsidRPr="00C46DE5">
        <w:rPr>
          <w:i/>
          <w:iCs/>
          <w:lang w:val="vi-VN"/>
        </w:rPr>
        <w:t>(None at analysis level)</w:t>
      </w:r>
    </w:p>
    <w:p w14:paraId="03DA551E" w14:textId="7522495A" w:rsidR="006839D0" w:rsidRPr="006839D0" w:rsidRDefault="006839D0" w:rsidP="006839D0">
      <w:pPr>
        <w:rPr>
          <w:lang w:val="en-US"/>
        </w:rPr>
      </w:pPr>
    </w:p>
    <w:p w14:paraId="4765B851" w14:textId="2B0EB9C0" w:rsidR="00FD06E2" w:rsidRDefault="00357ED3" w:rsidP="00363B6E">
      <w:pPr>
        <w:pStyle w:val="Heading1"/>
        <w:rPr>
          <w:rFonts w:ascii="Times New Roman" w:hAnsi="Times New Roman"/>
        </w:rPr>
      </w:pPr>
      <w:bookmarkStart w:id="7" w:name="_Toc211979870"/>
      <w:r w:rsidRPr="00357ED3">
        <w:rPr>
          <w:rFonts w:ascii="Times New Roman" w:hAnsi="Times New Roman"/>
        </w:rPr>
        <w:t>State diagram</w:t>
      </w:r>
      <w:bookmarkEnd w:id="7"/>
    </w:p>
    <w:p w14:paraId="4765B854" w14:textId="53822AD5" w:rsidR="00797886" w:rsidRPr="0036646B" w:rsidRDefault="00797886" w:rsidP="00FD06E2">
      <w:pPr>
        <w:pStyle w:val="BodyText"/>
        <w:rPr>
          <w:color w:val="000000"/>
        </w:rPr>
      </w:pPr>
      <w:r w:rsidRPr="04F15A9C">
        <w:rPr>
          <w:color w:val="000000" w:themeColor="text1"/>
        </w:rPr>
        <w:t xml:space="preserve"> Appointment</w:t>
      </w:r>
      <w:r w:rsidR="3D93CFA5" w:rsidRPr="3D93CFA5">
        <w:rPr>
          <w:color w:val="000000" w:themeColor="text1"/>
        </w:rPr>
        <w:t xml:space="preserve"> </w:t>
      </w:r>
      <w:r w:rsidR="5E3AADA0" w:rsidRPr="5E3AADA0">
        <w:rPr>
          <w:color w:val="000000" w:themeColor="text1"/>
        </w:rPr>
        <w:t>state</w:t>
      </w:r>
      <w:r w:rsidR="3D93CFA5" w:rsidRPr="3D93CFA5">
        <w:rPr>
          <w:color w:val="000000" w:themeColor="text1"/>
        </w:rPr>
        <w:t xml:space="preserve"> diagram</w:t>
      </w:r>
    </w:p>
    <w:p w14:paraId="4765B855" w14:textId="688C7802" w:rsidR="00797886" w:rsidRPr="0036646B" w:rsidRDefault="53519E9E" w:rsidP="00797886">
      <w:pPr>
        <w:pStyle w:val="BodyText"/>
      </w:pPr>
      <w:r>
        <w:rPr>
          <w:noProof/>
        </w:rPr>
        <w:drawing>
          <wp:inline distT="0" distB="0" distL="0" distR="0" wp14:anchorId="1A83DE9D" wp14:editId="4B61E40F">
            <wp:extent cx="5943600" cy="5076825"/>
            <wp:effectExtent l="0" t="0" r="0" b="0"/>
            <wp:docPr id="245680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803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7437" w14:textId="2C6D0691" w:rsidR="47C4CDDB" w:rsidRDefault="40A8D26A" w:rsidP="47C4CDDB">
      <w:pPr>
        <w:pStyle w:val="BodyText"/>
        <w:rPr>
          <w:color w:val="000000" w:themeColor="text1"/>
          <w:lang w:val="en-US"/>
        </w:rPr>
      </w:pPr>
      <w:r w:rsidRPr="40A8D26A">
        <w:rPr>
          <w:color w:val="000000" w:themeColor="text1"/>
          <w:lang w:val="en-US"/>
        </w:rPr>
        <w:t xml:space="preserve">List of </w:t>
      </w:r>
      <w:r w:rsidR="3C7B0BF9" w:rsidRPr="3C7B0BF9">
        <w:rPr>
          <w:color w:val="000000" w:themeColor="text1"/>
          <w:lang w:val="en-US"/>
        </w:rPr>
        <w:t>states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70"/>
        <w:gridCol w:w="1860"/>
      </w:tblGrid>
      <w:tr w:rsidR="41C09E79" w14:paraId="2635B34C" w14:textId="77777777" w:rsidTr="41C09E79">
        <w:trPr>
          <w:trHeight w:val="300"/>
        </w:trPr>
        <w:tc>
          <w:tcPr>
            <w:tcW w:w="1170" w:type="dxa"/>
          </w:tcPr>
          <w:p w14:paraId="1D7DA983" w14:textId="747DEEB1" w:rsidR="41C09E79" w:rsidRDefault="1DDA81CB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1DDA81CB">
              <w:rPr>
                <w:color w:val="000000" w:themeColor="text1"/>
                <w:lang w:val="en-US"/>
              </w:rPr>
              <w:t>No</w:t>
            </w:r>
          </w:p>
        </w:tc>
        <w:tc>
          <w:tcPr>
            <w:tcW w:w="1860" w:type="dxa"/>
          </w:tcPr>
          <w:p w14:paraId="5460D907" w14:textId="786B344A" w:rsidR="41C09E79" w:rsidRDefault="01AD57C2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01AD57C2">
              <w:rPr>
                <w:color w:val="000000" w:themeColor="text1"/>
                <w:lang w:val="en-US"/>
              </w:rPr>
              <w:t>State</w:t>
            </w:r>
          </w:p>
        </w:tc>
      </w:tr>
      <w:tr w:rsidR="41C09E79" w14:paraId="2ABD2B9D" w14:textId="77777777" w:rsidTr="41C09E79">
        <w:trPr>
          <w:trHeight w:val="300"/>
        </w:trPr>
        <w:tc>
          <w:tcPr>
            <w:tcW w:w="1170" w:type="dxa"/>
          </w:tcPr>
          <w:p w14:paraId="628E4107" w14:textId="456EEABC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860" w:type="dxa"/>
          </w:tcPr>
          <w:p w14:paraId="2C319F92" w14:textId="353A365F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Created</w:t>
            </w:r>
          </w:p>
        </w:tc>
      </w:tr>
      <w:tr w:rsidR="41C09E79" w14:paraId="20F6FA59" w14:textId="77777777" w:rsidTr="41C09E79">
        <w:trPr>
          <w:trHeight w:val="300"/>
        </w:trPr>
        <w:tc>
          <w:tcPr>
            <w:tcW w:w="1170" w:type="dxa"/>
          </w:tcPr>
          <w:p w14:paraId="5425B535" w14:textId="77AE2EB4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860" w:type="dxa"/>
          </w:tcPr>
          <w:p w14:paraId="35EF1A9C" w14:textId="3FE13B5C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Confirmed</w:t>
            </w:r>
          </w:p>
        </w:tc>
      </w:tr>
      <w:tr w:rsidR="41C09E79" w14:paraId="72BFC8F2" w14:textId="77777777" w:rsidTr="41C09E79">
        <w:trPr>
          <w:trHeight w:val="300"/>
        </w:trPr>
        <w:tc>
          <w:tcPr>
            <w:tcW w:w="1170" w:type="dxa"/>
          </w:tcPr>
          <w:p w14:paraId="5E5ACD7F" w14:textId="200CB6BE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1860" w:type="dxa"/>
          </w:tcPr>
          <w:p w14:paraId="12614FF4" w14:textId="3ED39D4A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Waiting</w:t>
            </w:r>
          </w:p>
        </w:tc>
      </w:tr>
      <w:tr w:rsidR="41C09E79" w14:paraId="5FB5BE1C" w14:textId="77777777" w:rsidTr="41C09E79">
        <w:trPr>
          <w:trHeight w:val="300"/>
        </w:trPr>
        <w:tc>
          <w:tcPr>
            <w:tcW w:w="1170" w:type="dxa"/>
          </w:tcPr>
          <w:p w14:paraId="307B17F9" w14:textId="74EF7645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1860" w:type="dxa"/>
          </w:tcPr>
          <w:p w14:paraId="4179B7C7" w14:textId="14E1186E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Cancelled</w:t>
            </w:r>
          </w:p>
        </w:tc>
      </w:tr>
      <w:tr w:rsidR="41C09E79" w14:paraId="206F901B" w14:textId="77777777" w:rsidTr="41C09E79">
        <w:trPr>
          <w:trHeight w:val="300"/>
        </w:trPr>
        <w:tc>
          <w:tcPr>
            <w:tcW w:w="1170" w:type="dxa"/>
          </w:tcPr>
          <w:p w14:paraId="609B0823" w14:textId="0E05683F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1860" w:type="dxa"/>
          </w:tcPr>
          <w:p w14:paraId="1579436A" w14:textId="47BA0830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InProgress</w:t>
            </w:r>
          </w:p>
        </w:tc>
      </w:tr>
      <w:tr w:rsidR="41C09E79" w14:paraId="7C35EF07" w14:textId="77777777" w:rsidTr="41C09E79">
        <w:trPr>
          <w:trHeight w:val="300"/>
        </w:trPr>
        <w:tc>
          <w:tcPr>
            <w:tcW w:w="1170" w:type="dxa"/>
          </w:tcPr>
          <w:p w14:paraId="24E40AA2" w14:textId="7E47966E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1860" w:type="dxa"/>
          </w:tcPr>
          <w:p w14:paraId="3453E40C" w14:textId="4485077A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Completed</w:t>
            </w:r>
          </w:p>
        </w:tc>
      </w:tr>
    </w:tbl>
    <w:p w14:paraId="4765B856" w14:textId="51BC6FF1" w:rsidR="00797886" w:rsidRPr="0036646B" w:rsidRDefault="01AD57C2" w:rsidP="00797886">
      <w:pPr>
        <w:pStyle w:val="BodyText"/>
        <w:rPr>
          <w:color w:val="000000"/>
          <w:lang w:val="en-US"/>
        </w:rPr>
      </w:pPr>
      <w:r w:rsidRPr="01AD57C2">
        <w:rPr>
          <w:color w:val="000000" w:themeColor="text1"/>
          <w:lang w:val="en-US"/>
        </w:rPr>
        <w:t>List of</w:t>
      </w:r>
      <w:r w:rsidR="3C7B0BF9" w:rsidRPr="3C7B0BF9">
        <w:rPr>
          <w:color w:val="000000" w:themeColor="text1"/>
          <w:lang w:val="en-US"/>
        </w:rPr>
        <w:t xml:space="preserve"> </w:t>
      </w:r>
      <w:r w:rsidR="70245522" w:rsidRPr="70245522">
        <w:rPr>
          <w:color w:val="000000" w:themeColor="text1"/>
          <w:lang w:val="en-US"/>
        </w:rPr>
        <w:t>envents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35"/>
        <w:gridCol w:w="4905"/>
      </w:tblGrid>
      <w:tr w:rsidR="2E27C962" w14:paraId="10A1C7B0" w14:textId="77777777" w:rsidTr="41C09E79">
        <w:trPr>
          <w:trHeight w:val="300"/>
        </w:trPr>
        <w:tc>
          <w:tcPr>
            <w:tcW w:w="735" w:type="dxa"/>
          </w:tcPr>
          <w:p w14:paraId="30AE63BE" w14:textId="6300563F" w:rsidR="2E27C962" w:rsidRDefault="70245522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70245522">
              <w:rPr>
                <w:color w:val="000000" w:themeColor="text1"/>
                <w:lang w:val="en-US"/>
              </w:rPr>
              <w:t>No</w:t>
            </w:r>
          </w:p>
        </w:tc>
        <w:tc>
          <w:tcPr>
            <w:tcW w:w="4905" w:type="dxa"/>
          </w:tcPr>
          <w:p w14:paraId="0B287273" w14:textId="48BDEB99" w:rsidR="2E27C962" w:rsidRDefault="781E334E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781E334E">
              <w:rPr>
                <w:color w:val="000000" w:themeColor="text1"/>
                <w:lang w:val="en-US"/>
              </w:rPr>
              <w:t>Events</w:t>
            </w:r>
          </w:p>
        </w:tc>
      </w:tr>
      <w:tr w:rsidR="2E27C962" w14:paraId="426684AD" w14:textId="77777777" w:rsidTr="41C09E79">
        <w:trPr>
          <w:trHeight w:val="300"/>
        </w:trPr>
        <w:tc>
          <w:tcPr>
            <w:tcW w:w="735" w:type="dxa"/>
          </w:tcPr>
          <w:p w14:paraId="47CAB5D9" w14:textId="54610AD7" w:rsidR="2E27C962" w:rsidRDefault="41C09E79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4905" w:type="dxa"/>
          </w:tcPr>
          <w:p w14:paraId="3D67E124" w14:textId="27152456" w:rsidR="2E27C962" w:rsidRDefault="41C09E79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confirmAppointment()</w:t>
            </w:r>
          </w:p>
        </w:tc>
      </w:tr>
      <w:tr w:rsidR="2E27C962" w14:paraId="50330906" w14:textId="77777777" w:rsidTr="41C09E79">
        <w:trPr>
          <w:trHeight w:val="300"/>
        </w:trPr>
        <w:tc>
          <w:tcPr>
            <w:tcW w:w="735" w:type="dxa"/>
          </w:tcPr>
          <w:p w14:paraId="07D76183" w14:textId="420C6804" w:rsidR="2E27C962" w:rsidRDefault="41C09E79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4905" w:type="dxa"/>
          </w:tcPr>
          <w:p w14:paraId="4AAADC6E" w14:textId="2EBFF496" w:rsidR="2E27C962" w:rsidRDefault="41C09E79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cancelAppointment()</w:t>
            </w:r>
          </w:p>
        </w:tc>
      </w:tr>
      <w:tr w:rsidR="2E27C962" w14:paraId="3A1DFD51" w14:textId="77777777" w:rsidTr="41C09E79">
        <w:trPr>
          <w:trHeight w:val="300"/>
        </w:trPr>
        <w:tc>
          <w:tcPr>
            <w:tcW w:w="735" w:type="dxa"/>
          </w:tcPr>
          <w:p w14:paraId="5A9F2983" w14:textId="00050270" w:rsidR="2E27C962" w:rsidRDefault="41C09E79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4905" w:type="dxa"/>
          </w:tcPr>
          <w:p w14:paraId="31FEA875" w14:textId="4048D04E" w:rsidR="2E27C962" w:rsidRDefault="41C09E79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reachAppointmentTime()</w:t>
            </w:r>
          </w:p>
        </w:tc>
      </w:tr>
      <w:tr w:rsidR="2E27C962" w14:paraId="53CB9774" w14:textId="77777777" w:rsidTr="41C09E79">
        <w:trPr>
          <w:trHeight w:val="300"/>
        </w:trPr>
        <w:tc>
          <w:tcPr>
            <w:tcW w:w="735" w:type="dxa"/>
          </w:tcPr>
          <w:p w14:paraId="4281C4F6" w14:textId="2B5B8412" w:rsidR="2E27C962" w:rsidRDefault="41C09E79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4905" w:type="dxa"/>
          </w:tcPr>
          <w:p w14:paraId="266340DA" w14:textId="6E54E07E" w:rsidR="2E27C962" w:rsidRDefault="41C09E79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startConsulation()</w:t>
            </w:r>
          </w:p>
        </w:tc>
      </w:tr>
      <w:tr w:rsidR="2E27C962" w14:paraId="1C9B94EB" w14:textId="77777777" w:rsidTr="41C09E79">
        <w:trPr>
          <w:trHeight w:val="300"/>
        </w:trPr>
        <w:tc>
          <w:tcPr>
            <w:tcW w:w="735" w:type="dxa"/>
          </w:tcPr>
          <w:p w14:paraId="43470EB1" w14:textId="214A4422" w:rsidR="2E27C962" w:rsidRDefault="41C09E79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4905" w:type="dxa"/>
          </w:tcPr>
          <w:p w14:paraId="7A0A4209" w14:textId="07F68A7A" w:rsidR="2E27C962" w:rsidRDefault="41C09E79" w:rsidP="2E27C962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cancelDuringConsulation()</w:t>
            </w:r>
          </w:p>
        </w:tc>
      </w:tr>
      <w:tr w:rsidR="00AF3AD0" w14:paraId="52D7273B" w14:textId="77777777" w:rsidTr="41C09E79">
        <w:trPr>
          <w:trHeight w:val="300"/>
        </w:trPr>
        <w:tc>
          <w:tcPr>
            <w:tcW w:w="735" w:type="dxa"/>
          </w:tcPr>
          <w:p w14:paraId="2BB8FEF4" w14:textId="09B9D2E5" w:rsidR="00AF3AD0" w:rsidRDefault="00AF3AD0" w:rsidP="00AF3AD0">
            <w:pPr>
              <w:pStyle w:val="BodyTex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4905" w:type="dxa"/>
          </w:tcPr>
          <w:p w14:paraId="3AECCC73" w14:textId="759309D3" w:rsidR="00AF3AD0" w:rsidRDefault="00AF3AD0" w:rsidP="00AF3AD0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finishConsulation()</w:t>
            </w:r>
          </w:p>
        </w:tc>
      </w:tr>
      <w:tr w:rsidR="00AF3AD0" w14:paraId="3CB7E1E6" w14:textId="77777777" w:rsidTr="41C09E79">
        <w:trPr>
          <w:trHeight w:val="300"/>
        </w:trPr>
        <w:tc>
          <w:tcPr>
            <w:tcW w:w="735" w:type="dxa"/>
          </w:tcPr>
          <w:p w14:paraId="511C07A6" w14:textId="6D5AE8AD" w:rsidR="00AF3AD0" w:rsidRDefault="00AF3AD0" w:rsidP="00AF3AD0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4905" w:type="dxa"/>
          </w:tcPr>
          <w:p w14:paraId="32E248B6" w14:textId="539D1CEC" w:rsidR="00AF3AD0" w:rsidRDefault="00AF3AD0" w:rsidP="00AF3AD0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closeAppointment()</w:t>
            </w:r>
          </w:p>
        </w:tc>
      </w:tr>
      <w:tr w:rsidR="00AF3AD0" w14:paraId="451AE32F" w14:textId="77777777" w:rsidTr="41C09E79">
        <w:trPr>
          <w:trHeight w:val="300"/>
        </w:trPr>
        <w:tc>
          <w:tcPr>
            <w:tcW w:w="735" w:type="dxa"/>
          </w:tcPr>
          <w:p w14:paraId="532B26DB" w14:textId="4D6B6F1D" w:rsidR="00AF3AD0" w:rsidRPr="41C09E79" w:rsidRDefault="00AF3AD0" w:rsidP="00AF3AD0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8</w:t>
            </w:r>
          </w:p>
        </w:tc>
        <w:tc>
          <w:tcPr>
            <w:tcW w:w="4905" w:type="dxa"/>
          </w:tcPr>
          <w:p w14:paraId="397E80AB" w14:textId="2D927C29" w:rsidR="00AF3AD0" w:rsidRPr="41C09E79" w:rsidRDefault="00AF3AD0" w:rsidP="00AF3AD0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endProcess()</w:t>
            </w:r>
          </w:p>
        </w:tc>
      </w:tr>
    </w:tbl>
    <w:p w14:paraId="67426382" w14:textId="5E867C31" w:rsidR="41C09E79" w:rsidRDefault="41C09E79" w:rsidP="41C09E79">
      <w:pPr>
        <w:pStyle w:val="BodyText"/>
        <w:rPr>
          <w:color w:val="000000" w:themeColor="text1"/>
        </w:rPr>
      </w:pPr>
    </w:p>
    <w:p w14:paraId="4765B857" w14:textId="31CAB6EF" w:rsidR="0020483D" w:rsidRDefault="781E334E" w:rsidP="0020483D">
      <w:pPr>
        <w:pStyle w:val="BodyText"/>
        <w:rPr>
          <w:color w:val="000000"/>
          <w:lang w:val="en-US"/>
        </w:rPr>
      </w:pPr>
      <w:r w:rsidRPr="781E334E">
        <w:rPr>
          <w:color w:val="000000" w:themeColor="text1"/>
          <w:lang w:val="en-US"/>
        </w:rPr>
        <w:t>Reception state diagram</w:t>
      </w:r>
    </w:p>
    <w:p w14:paraId="35664BBE" w14:textId="6232AFDF" w:rsidR="4134B428" w:rsidRDefault="007C7164" w:rsidP="4134B428">
      <w:pPr>
        <w:pStyle w:val="BodyText"/>
      </w:pPr>
      <w:r>
        <w:rPr>
          <w:noProof/>
        </w:rPr>
        <w:drawing>
          <wp:inline distT="0" distB="0" distL="0" distR="0" wp14:anchorId="222EB264" wp14:editId="047623AF">
            <wp:extent cx="5943600" cy="4762500"/>
            <wp:effectExtent l="0" t="0" r="0" b="0"/>
            <wp:docPr id="1161278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785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018C" w14:textId="34EE3712" w:rsidR="41C09E79" w:rsidRDefault="781E334E" w:rsidP="41C09E79">
      <w:pPr>
        <w:pStyle w:val="BodyText"/>
        <w:rPr>
          <w:color w:val="000000" w:themeColor="text1"/>
          <w:lang w:val="en-US"/>
        </w:rPr>
      </w:pPr>
      <w:r w:rsidRPr="781E334E">
        <w:rPr>
          <w:color w:val="000000" w:themeColor="text1"/>
          <w:lang w:val="en-US"/>
        </w:rPr>
        <w:t>List of states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75"/>
        <w:gridCol w:w="1935"/>
      </w:tblGrid>
      <w:tr w:rsidR="41C09E79" w14:paraId="649FB903" w14:textId="77777777" w:rsidTr="41C09E79">
        <w:trPr>
          <w:trHeight w:val="300"/>
        </w:trPr>
        <w:tc>
          <w:tcPr>
            <w:tcW w:w="975" w:type="dxa"/>
          </w:tcPr>
          <w:p w14:paraId="4EB792D2" w14:textId="6E2C2473" w:rsidR="41C09E79" w:rsidRDefault="781E334E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781E334E">
              <w:rPr>
                <w:color w:val="000000" w:themeColor="text1"/>
                <w:lang w:val="en-US"/>
              </w:rPr>
              <w:t>No</w:t>
            </w:r>
          </w:p>
        </w:tc>
        <w:tc>
          <w:tcPr>
            <w:tcW w:w="1935" w:type="dxa"/>
          </w:tcPr>
          <w:p w14:paraId="027859DC" w14:textId="319909AD" w:rsidR="41C09E79" w:rsidRDefault="781E334E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781E334E">
              <w:rPr>
                <w:color w:val="000000" w:themeColor="text1"/>
                <w:lang w:val="en-US"/>
              </w:rPr>
              <w:t>State</w:t>
            </w:r>
          </w:p>
        </w:tc>
      </w:tr>
      <w:tr w:rsidR="41C09E79" w14:paraId="4D7AF62A" w14:textId="77777777" w:rsidTr="41C09E79">
        <w:trPr>
          <w:trHeight w:val="300"/>
        </w:trPr>
        <w:tc>
          <w:tcPr>
            <w:tcW w:w="975" w:type="dxa"/>
          </w:tcPr>
          <w:p w14:paraId="2DDEF441" w14:textId="250DDA7F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935" w:type="dxa"/>
          </w:tcPr>
          <w:p w14:paraId="0EA630BE" w14:textId="19DA679F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Waiting</w:t>
            </w:r>
          </w:p>
        </w:tc>
      </w:tr>
      <w:tr w:rsidR="41C09E79" w14:paraId="4E6F6DCF" w14:textId="77777777" w:rsidTr="41C09E79">
        <w:trPr>
          <w:trHeight w:val="300"/>
        </w:trPr>
        <w:tc>
          <w:tcPr>
            <w:tcW w:w="975" w:type="dxa"/>
          </w:tcPr>
          <w:p w14:paraId="6E2DF49A" w14:textId="0BE00D31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935" w:type="dxa"/>
          </w:tcPr>
          <w:p w14:paraId="3FEC22BF" w14:textId="7B2F9049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CheckedIn</w:t>
            </w:r>
          </w:p>
        </w:tc>
      </w:tr>
      <w:tr w:rsidR="41C09E79" w14:paraId="3EB4677B" w14:textId="77777777" w:rsidTr="41C09E79">
        <w:trPr>
          <w:trHeight w:val="300"/>
        </w:trPr>
        <w:tc>
          <w:tcPr>
            <w:tcW w:w="975" w:type="dxa"/>
          </w:tcPr>
          <w:p w14:paraId="7C213F5B" w14:textId="2A16C775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1935" w:type="dxa"/>
          </w:tcPr>
          <w:p w14:paraId="00BDAB87" w14:textId="728B0A19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InProgress</w:t>
            </w:r>
          </w:p>
        </w:tc>
      </w:tr>
      <w:tr w:rsidR="41C09E79" w14:paraId="20A720A1" w14:textId="77777777" w:rsidTr="41C09E79">
        <w:trPr>
          <w:trHeight w:val="300"/>
        </w:trPr>
        <w:tc>
          <w:tcPr>
            <w:tcW w:w="975" w:type="dxa"/>
          </w:tcPr>
          <w:p w14:paraId="6362AD40" w14:textId="3E4E61BE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1935" w:type="dxa"/>
          </w:tcPr>
          <w:p w14:paraId="47A58149" w14:textId="4C4B75CC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Canceled</w:t>
            </w:r>
          </w:p>
        </w:tc>
      </w:tr>
      <w:tr w:rsidR="41C09E79" w14:paraId="06ECB532" w14:textId="77777777" w:rsidTr="41C09E79">
        <w:trPr>
          <w:trHeight w:val="300"/>
        </w:trPr>
        <w:tc>
          <w:tcPr>
            <w:tcW w:w="975" w:type="dxa"/>
          </w:tcPr>
          <w:p w14:paraId="48113EDA" w14:textId="400BFE1B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1935" w:type="dxa"/>
          </w:tcPr>
          <w:p w14:paraId="03B31F19" w14:textId="32FB3069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Completed</w:t>
            </w:r>
          </w:p>
        </w:tc>
      </w:tr>
    </w:tbl>
    <w:p w14:paraId="1AE48380" w14:textId="73D28129" w:rsidR="41C09E79" w:rsidRDefault="781E334E" w:rsidP="41C09E79">
      <w:pPr>
        <w:pStyle w:val="BodyText"/>
        <w:rPr>
          <w:color w:val="000000" w:themeColor="text1"/>
          <w:lang w:val="en-US"/>
        </w:rPr>
      </w:pPr>
      <w:r w:rsidRPr="781E334E">
        <w:rPr>
          <w:color w:val="000000" w:themeColor="text1"/>
          <w:lang w:val="en-US"/>
        </w:rPr>
        <w:t>List of envents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20"/>
        <w:gridCol w:w="4380"/>
      </w:tblGrid>
      <w:tr w:rsidR="41C09E79" w14:paraId="43E28A18" w14:textId="77777777" w:rsidTr="41C09E79">
        <w:trPr>
          <w:trHeight w:val="300"/>
        </w:trPr>
        <w:tc>
          <w:tcPr>
            <w:tcW w:w="1320" w:type="dxa"/>
          </w:tcPr>
          <w:p w14:paraId="10270E93" w14:textId="137F0E9B" w:rsidR="41C09E79" w:rsidRDefault="781E334E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781E334E">
              <w:rPr>
                <w:color w:val="000000" w:themeColor="text1"/>
                <w:lang w:val="en-US"/>
              </w:rPr>
              <w:t>No</w:t>
            </w:r>
          </w:p>
        </w:tc>
        <w:tc>
          <w:tcPr>
            <w:tcW w:w="4380" w:type="dxa"/>
          </w:tcPr>
          <w:p w14:paraId="5E717D2A" w14:textId="2E514794" w:rsidR="41C09E79" w:rsidRDefault="781E334E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781E334E">
              <w:rPr>
                <w:color w:val="000000" w:themeColor="text1"/>
                <w:lang w:val="en-US"/>
              </w:rPr>
              <w:t>Event</w:t>
            </w:r>
          </w:p>
        </w:tc>
      </w:tr>
      <w:tr w:rsidR="41C09E79" w14:paraId="4957412A" w14:textId="77777777" w:rsidTr="41C09E79">
        <w:trPr>
          <w:trHeight w:val="300"/>
        </w:trPr>
        <w:tc>
          <w:tcPr>
            <w:tcW w:w="1320" w:type="dxa"/>
          </w:tcPr>
          <w:p w14:paraId="64FA0C0C" w14:textId="15CF2A4F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4380" w:type="dxa"/>
          </w:tcPr>
          <w:p w14:paraId="3EDDF325" w14:textId="6175376D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patientArrives()</w:t>
            </w:r>
          </w:p>
        </w:tc>
      </w:tr>
      <w:tr w:rsidR="41C09E79" w14:paraId="4C444C8E" w14:textId="77777777" w:rsidTr="41C09E79">
        <w:trPr>
          <w:trHeight w:val="300"/>
        </w:trPr>
        <w:tc>
          <w:tcPr>
            <w:tcW w:w="1320" w:type="dxa"/>
          </w:tcPr>
          <w:p w14:paraId="6456907D" w14:textId="4851A733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4380" w:type="dxa"/>
          </w:tcPr>
          <w:p w14:paraId="62734972" w14:textId="5BBCA861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checkInPatient()</w:t>
            </w:r>
          </w:p>
        </w:tc>
      </w:tr>
      <w:tr w:rsidR="41C09E79" w14:paraId="30CE666C" w14:textId="77777777" w:rsidTr="41C09E79">
        <w:trPr>
          <w:trHeight w:val="300"/>
        </w:trPr>
        <w:tc>
          <w:tcPr>
            <w:tcW w:w="1320" w:type="dxa"/>
          </w:tcPr>
          <w:p w14:paraId="602AB7CC" w14:textId="4206FCF9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4380" w:type="dxa"/>
          </w:tcPr>
          <w:p w14:paraId="4664A188" w14:textId="2C4937D6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cancelBeforeCheckIn()</w:t>
            </w:r>
          </w:p>
        </w:tc>
      </w:tr>
      <w:tr w:rsidR="41C09E79" w14:paraId="769FF814" w14:textId="77777777" w:rsidTr="41C09E79">
        <w:trPr>
          <w:trHeight w:val="300"/>
        </w:trPr>
        <w:tc>
          <w:tcPr>
            <w:tcW w:w="1320" w:type="dxa"/>
          </w:tcPr>
          <w:p w14:paraId="3D46DE36" w14:textId="6BF0AFD4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4380" w:type="dxa"/>
          </w:tcPr>
          <w:p w14:paraId="29FC94A6" w14:textId="2C5DFDE2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cancelAfterCheckIn()</w:t>
            </w:r>
          </w:p>
        </w:tc>
      </w:tr>
      <w:tr w:rsidR="41C09E79" w14:paraId="485C351C" w14:textId="77777777" w:rsidTr="41C09E79">
        <w:trPr>
          <w:trHeight w:val="300"/>
        </w:trPr>
        <w:tc>
          <w:tcPr>
            <w:tcW w:w="1320" w:type="dxa"/>
          </w:tcPr>
          <w:p w14:paraId="42578EAE" w14:textId="31C90E16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4380" w:type="dxa"/>
          </w:tcPr>
          <w:p w14:paraId="3D0575AD" w14:textId="3256E4B5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startReceptionProcess()</w:t>
            </w:r>
          </w:p>
        </w:tc>
      </w:tr>
      <w:tr w:rsidR="41C09E79" w14:paraId="5DE66EC6" w14:textId="77777777" w:rsidTr="41C09E79">
        <w:trPr>
          <w:trHeight w:val="300"/>
        </w:trPr>
        <w:tc>
          <w:tcPr>
            <w:tcW w:w="1320" w:type="dxa"/>
          </w:tcPr>
          <w:p w14:paraId="26D9F7B3" w14:textId="36CA58D6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4380" w:type="dxa"/>
          </w:tcPr>
          <w:p w14:paraId="119F4615" w14:textId="1D8A3A43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cancelDuringReception</w:t>
            </w:r>
            <w:r w:rsidR="65F7D108" w:rsidRPr="65F7D108">
              <w:rPr>
                <w:color w:val="000000" w:themeColor="text1"/>
                <w:lang w:val="en-US"/>
              </w:rPr>
              <w:t>()</w:t>
            </w:r>
          </w:p>
        </w:tc>
      </w:tr>
      <w:tr w:rsidR="41C09E79" w14:paraId="044A6C24" w14:textId="77777777" w:rsidTr="41C09E79">
        <w:trPr>
          <w:trHeight w:val="300"/>
        </w:trPr>
        <w:tc>
          <w:tcPr>
            <w:tcW w:w="1320" w:type="dxa"/>
          </w:tcPr>
          <w:p w14:paraId="3E7C9812" w14:textId="1F17C153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4380" w:type="dxa"/>
          </w:tcPr>
          <w:p w14:paraId="3C70FF27" w14:textId="4E0A92AE" w:rsidR="41C09E79" w:rsidRDefault="65F7D108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65F7D108">
              <w:rPr>
                <w:color w:val="000000" w:themeColor="text1"/>
                <w:lang w:val="en-US"/>
              </w:rPr>
              <w:t>endProcess</w:t>
            </w:r>
            <w:r w:rsidR="199F3F74" w:rsidRPr="199F3F74">
              <w:rPr>
                <w:color w:val="000000" w:themeColor="text1"/>
                <w:lang w:val="en-US"/>
              </w:rPr>
              <w:t>()</w:t>
            </w:r>
          </w:p>
        </w:tc>
      </w:tr>
      <w:tr w:rsidR="41C09E79" w14:paraId="24A4EB33" w14:textId="77777777" w:rsidTr="41C09E79">
        <w:trPr>
          <w:trHeight w:val="300"/>
        </w:trPr>
        <w:tc>
          <w:tcPr>
            <w:tcW w:w="1320" w:type="dxa"/>
          </w:tcPr>
          <w:p w14:paraId="5A2BCB21" w14:textId="7F9A458D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8</w:t>
            </w:r>
          </w:p>
        </w:tc>
        <w:tc>
          <w:tcPr>
            <w:tcW w:w="4380" w:type="dxa"/>
          </w:tcPr>
          <w:p w14:paraId="4A5724AA" w14:textId="5386AB9C" w:rsidR="41C09E79" w:rsidRDefault="2ECA189F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2ECA189F">
              <w:rPr>
                <w:color w:val="000000" w:themeColor="text1"/>
                <w:lang w:val="en-US"/>
              </w:rPr>
              <w:t>closeReception</w:t>
            </w:r>
            <w:r w:rsidR="3DA356F7" w:rsidRPr="3DA356F7">
              <w:rPr>
                <w:color w:val="000000" w:themeColor="text1"/>
                <w:lang w:val="en-US"/>
              </w:rPr>
              <w:t>()</w:t>
            </w:r>
          </w:p>
        </w:tc>
      </w:tr>
      <w:tr w:rsidR="41C09E79" w14:paraId="7A7013F2" w14:textId="77777777" w:rsidTr="41C09E79">
        <w:trPr>
          <w:trHeight w:val="300"/>
        </w:trPr>
        <w:tc>
          <w:tcPr>
            <w:tcW w:w="1320" w:type="dxa"/>
          </w:tcPr>
          <w:p w14:paraId="5158B806" w14:textId="6EEB3082" w:rsidR="41C09E79" w:rsidRDefault="41C09E79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1C09E79">
              <w:rPr>
                <w:color w:val="000000" w:themeColor="text1"/>
                <w:lang w:val="en-US"/>
              </w:rPr>
              <w:t>9</w:t>
            </w:r>
          </w:p>
        </w:tc>
        <w:tc>
          <w:tcPr>
            <w:tcW w:w="4380" w:type="dxa"/>
          </w:tcPr>
          <w:p w14:paraId="03D0DBE7" w14:textId="0F71C94C" w:rsidR="41C09E79" w:rsidRDefault="4EBFF3D5" w:rsidP="41C09E79">
            <w:pPr>
              <w:pStyle w:val="BodyText"/>
              <w:rPr>
                <w:color w:val="000000" w:themeColor="text1"/>
                <w:lang w:val="en-US"/>
              </w:rPr>
            </w:pPr>
            <w:r w:rsidRPr="4EBFF3D5">
              <w:rPr>
                <w:color w:val="000000" w:themeColor="text1"/>
                <w:lang w:val="en-US"/>
              </w:rPr>
              <w:t>finishReception()</w:t>
            </w:r>
          </w:p>
        </w:tc>
      </w:tr>
    </w:tbl>
    <w:p w14:paraId="314CC7CD" w14:textId="1203FAF3" w:rsidR="73DBF5FE" w:rsidRDefault="73DBF5FE" w:rsidP="73DBF5FE">
      <w:pPr>
        <w:pStyle w:val="BodyText"/>
        <w:rPr>
          <w:color w:val="000000" w:themeColor="text1"/>
          <w:lang w:val="en-US"/>
        </w:rPr>
      </w:pPr>
      <w:r w:rsidRPr="73DBF5FE">
        <w:rPr>
          <w:color w:val="000000" w:themeColor="text1"/>
          <w:lang w:val="en-US"/>
        </w:rPr>
        <w:t xml:space="preserve">State diagram </w:t>
      </w:r>
      <w:r w:rsidR="7668121E" w:rsidRPr="7668121E">
        <w:rPr>
          <w:color w:val="000000" w:themeColor="text1"/>
          <w:lang w:val="en-US"/>
        </w:rPr>
        <w:t xml:space="preserve">Medical </w:t>
      </w:r>
      <w:r w:rsidR="5AE4DB9F" w:rsidRPr="5AE4DB9F">
        <w:rPr>
          <w:color w:val="000000" w:themeColor="text1"/>
          <w:lang w:val="en-US"/>
        </w:rPr>
        <w:t>Record</w:t>
      </w:r>
    </w:p>
    <w:p w14:paraId="180D1268" w14:textId="6B77AB4A" w:rsidR="5AE4DB9F" w:rsidRDefault="0B076A66" w:rsidP="5AE4DB9F">
      <w:pPr>
        <w:pStyle w:val="BodyText"/>
      </w:pPr>
      <w:r>
        <w:rPr>
          <w:noProof/>
        </w:rPr>
        <w:drawing>
          <wp:inline distT="0" distB="0" distL="0" distR="0" wp14:anchorId="457B7FE7" wp14:editId="19F69097">
            <wp:extent cx="5943600" cy="3933825"/>
            <wp:effectExtent l="0" t="0" r="0" b="0"/>
            <wp:docPr id="141573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31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57BA" w14:textId="34EE3712" w:rsidR="41661561" w:rsidRDefault="41661561" w:rsidP="41661561">
      <w:pPr>
        <w:pStyle w:val="BodyText"/>
        <w:rPr>
          <w:color w:val="000000" w:themeColor="text1"/>
          <w:lang w:val="en-US"/>
        </w:rPr>
      </w:pPr>
      <w:r w:rsidRPr="41661561">
        <w:rPr>
          <w:color w:val="000000" w:themeColor="text1"/>
          <w:lang w:val="en-US"/>
        </w:rPr>
        <w:t>List of states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2490"/>
      </w:tblGrid>
      <w:tr w:rsidR="41661561" w14:paraId="4B142483" w14:textId="77777777" w:rsidTr="06AFAC7D">
        <w:trPr>
          <w:trHeight w:val="300"/>
        </w:trPr>
        <w:tc>
          <w:tcPr>
            <w:tcW w:w="975" w:type="dxa"/>
          </w:tcPr>
          <w:p w14:paraId="0C7B3068" w14:textId="6E2C2473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No</w:t>
            </w:r>
          </w:p>
        </w:tc>
        <w:tc>
          <w:tcPr>
            <w:tcW w:w="2490" w:type="dxa"/>
          </w:tcPr>
          <w:p w14:paraId="39E98E00" w14:textId="319909AD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State</w:t>
            </w:r>
          </w:p>
        </w:tc>
      </w:tr>
      <w:tr w:rsidR="41661561" w14:paraId="4FE288C6" w14:textId="77777777" w:rsidTr="06AFAC7D">
        <w:trPr>
          <w:trHeight w:val="300"/>
        </w:trPr>
        <w:tc>
          <w:tcPr>
            <w:tcW w:w="975" w:type="dxa"/>
          </w:tcPr>
          <w:p w14:paraId="3739327A" w14:textId="250DDA7F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2490" w:type="dxa"/>
          </w:tcPr>
          <w:p w14:paraId="2BFF4D50" w14:textId="6E91BEC1" w:rsidR="41661561" w:rsidRDefault="6CAD22AC" w:rsidP="41661561">
            <w:pPr>
              <w:pStyle w:val="BodyText"/>
            </w:pPr>
            <w:r w:rsidRPr="6CAD22AC">
              <w:rPr>
                <w:color w:val="000000" w:themeColor="text1"/>
                <w:lang w:val="en-US"/>
              </w:rPr>
              <w:t>Created</w:t>
            </w:r>
          </w:p>
        </w:tc>
      </w:tr>
      <w:tr w:rsidR="41661561" w14:paraId="1A8EAC4C" w14:textId="77777777" w:rsidTr="06AFAC7D">
        <w:trPr>
          <w:trHeight w:val="300"/>
        </w:trPr>
        <w:tc>
          <w:tcPr>
            <w:tcW w:w="975" w:type="dxa"/>
          </w:tcPr>
          <w:p w14:paraId="5D5AA4E3" w14:textId="0BE00D31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2490" w:type="dxa"/>
          </w:tcPr>
          <w:p w14:paraId="1FF84701" w14:textId="591F5935" w:rsidR="41661561" w:rsidRDefault="7E7217F3" w:rsidP="41661561">
            <w:pPr>
              <w:pStyle w:val="BodyText"/>
            </w:pPr>
            <w:r w:rsidRPr="7E7217F3">
              <w:rPr>
                <w:color w:val="000000" w:themeColor="text1"/>
                <w:lang w:val="en-US"/>
              </w:rPr>
              <w:t>InConsultation</w:t>
            </w:r>
          </w:p>
        </w:tc>
      </w:tr>
      <w:tr w:rsidR="41661561" w14:paraId="6CBB2616" w14:textId="77777777" w:rsidTr="06AFAC7D">
        <w:trPr>
          <w:trHeight w:val="300"/>
        </w:trPr>
        <w:tc>
          <w:tcPr>
            <w:tcW w:w="975" w:type="dxa"/>
          </w:tcPr>
          <w:p w14:paraId="437F7CE9" w14:textId="2A16C775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2490" w:type="dxa"/>
          </w:tcPr>
          <w:p w14:paraId="2DC466F1" w14:textId="677E26FC" w:rsidR="41661561" w:rsidRDefault="1CC6B0B6" w:rsidP="41661561">
            <w:pPr>
              <w:pStyle w:val="BodyText"/>
              <w:rPr>
                <w:szCs w:val="24"/>
                <w:lang w:val="en-US"/>
              </w:rPr>
            </w:pPr>
            <w:r w:rsidRPr="1CC6B0B6">
              <w:rPr>
                <w:color w:val="000000" w:themeColor="text1"/>
                <w:szCs w:val="24"/>
                <w:lang w:val="en-US"/>
              </w:rPr>
              <w:t>DiagnosisRecorded</w:t>
            </w:r>
          </w:p>
        </w:tc>
      </w:tr>
      <w:tr w:rsidR="41661561" w14:paraId="34E093D5" w14:textId="77777777" w:rsidTr="06AFAC7D">
        <w:trPr>
          <w:trHeight w:val="300"/>
        </w:trPr>
        <w:tc>
          <w:tcPr>
            <w:tcW w:w="975" w:type="dxa"/>
          </w:tcPr>
          <w:p w14:paraId="4093822C" w14:textId="3E4E61BE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2490" w:type="dxa"/>
          </w:tcPr>
          <w:p w14:paraId="6278ECBB" w14:textId="5E0C4323" w:rsidR="41661561" w:rsidRDefault="205ACF2C" w:rsidP="41661561">
            <w:pPr>
              <w:pStyle w:val="BodyText"/>
            </w:pPr>
            <w:r w:rsidRPr="205ACF2C">
              <w:rPr>
                <w:color w:val="000000" w:themeColor="text1"/>
                <w:lang w:val="en-US"/>
              </w:rPr>
              <w:t>ServiceOrdered</w:t>
            </w:r>
          </w:p>
        </w:tc>
      </w:tr>
      <w:tr w:rsidR="41661561" w14:paraId="5CEE57E5" w14:textId="77777777" w:rsidTr="06AFAC7D">
        <w:trPr>
          <w:trHeight w:val="300"/>
        </w:trPr>
        <w:tc>
          <w:tcPr>
            <w:tcW w:w="975" w:type="dxa"/>
          </w:tcPr>
          <w:p w14:paraId="6DA9B963" w14:textId="400BFE1B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2490" w:type="dxa"/>
          </w:tcPr>
          <w:p w14:paraId="0D936654" w14:textId="245FD8CF" w:rsidR="41661561" w:rsidRDefault="594AC3FB" w:rsidP="41661561">
            <w:pPr>
              <w:pStyle w:val="BodyText"/>
            </w:pPr>
            <w:r w:rsidRPr="594AC3FB">
              <w:rPr>
                <w:color w:val="000000" w:themeColor="text1"/>
                <w:lang w:val="en-US"/>
              </w:rPr>
              <w:t>MedicinePrescribed</w:t>
            </w:r>
          </w:p>
        </w:tc>
      </w:tr>
      <w:tr w:rsidR="5F291C7D" w14:paraId="00CF649C" w14:textId="77777777" w:rsidTr="5F291C7D">
        <w:trPr>
          <w:trHeight w:val="300"/>
        </w:trPr>
        <w:tc>
          <w:tcPr>
            <w:tcW w:w="975" w:type="dxa"/>
          </w:tcPr>
          <w:p w14:paraId="15F76063" w14:textId="1FDE280E" w:rsidR="5F291C7D" w:rsidRDefault="41B7602F" w:rsidP="5F291C7D">
            <w:pPr>
              <w:pStyle w:val="BodyText"/>
              <w:rPr>
                <w:color w:val="000000" w:themeColor="text1"/>
                <w:lang w:val="en-US"/>
              </w:rPr>
            </w:pPr>
            <w:r w:rsidRPr="41B7602F"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2490" w:type="dxa"/>
          </w:tcPr>
          <w:p w14:paraId="6FFE25BF" w14:textId="100E9E9F" w:rsidR="5F291C7D" w:rsidRDefault="31AE8DDD" w:rsidP="5F291C7D">
            <w:pPr>
              <w:pStyle w:val="BodyText"/>
              <w:rPr>
                <w:color w:val="000000" w:themeColor="text1"/>
                <w:lang w:val="en-US"/>
              </w:rPr>
            </w:pPr>
            <w:r w:rsidRPr="31AE8DDD">
              <w:rPr>
                <w:color w:val="000000" w:themeColor="text1"/>
                <w:lang w:val="en-US"/>
              </w:rPr>
              <w:t>Completed</w:t>
            </w:r>
          </w:p>
        </w:tc>
      </w:tr>
    </w:tbl>
    <w:p w14:paraId="536E99E0" w14:textId="1AFCF5B5" w:rsidR="41661561" w:rsidRDefault="41661561" w:rsidP="41661561">
      <w:pPr>
        <w:pStyle w:val="BodyText"/>
        <w:rPr>
          <w:color w:val="000000" w:themeColor="text1"/>
          <w:lang w:val="en-US"/>
        </w:rPr>
      </w:pPr>
      <w:r w:rsidRPr="41661561">
        <w:rPr>
          <w:color w:val="000000" w:themeColor="text1"/>
          <w:lang w:val="en-US"/>
        </w:rPr>
        <w:t xml:space="preserve">List of </w:t>
      </w:r>
      <w:r w:rsidR="18E72017" w:rsidRPr="18E72017">
        <w:rPr>
          <w:color w:val="000000" w:themeColor="text1"/>
          <w:lang w:val="en-US"/>
        </w:rPr>
        <w:t>events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0"/>
        <w:gridCol w:w="4380"/>
      </w:tblGrid>
      <w:tr w:rsidR="41661561" w14:paraId="262090BF" w14:textId="77777777" w:rsidTr="41661561">
        <w:trPr>
          <w:trHeight w:val="300"/>
        </w:trPr>
        <w:tc>
          <w:tcPr>
            <w:tcW w:w="1320" w:type="dxa"/>
          </w:tcPr>
          <w:p w14:paraId="412706C6" w14:textId="137F0E9B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No</w:t>
            </w:r>
          </w:p>
        </w:tc>
        <w:tc>
          <w:tcPr>
            <w:tcW w:w="4380" w:type="dxa"/>
          </w:tcPr>
          <w:p w14:paraId="2C9BD28A" w14:textId="2E514794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Event</w:t>
            </w:r>
          </w:p>
        </w:tc>
      </w:tr>
      <w:tr w:rsidR="41661561" w14:paraId="15E58933" w14:textId="77777777" w:rsidTr="41661561">
        <w:trPr>
          <w:trHeight w:val="300"/>
        </w:trPr>
        <w:tc>
          <w:tcPr>
            <w:tcW w:w="1320" w:type="dxa"/>
          </w:tcPr>
          <w:p w14:paraId="72F73C95" w14:textId="15CF2A4F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4380" w:type="dxa"/>
          </w:tcPr>
          <w:p w14:paraId="6C60F345" w14:textId="7AB04F67" w:rsidR="41661561" w:rsidRDefault="6E55260A" w:rsidP="41661561">
            <w:pPr>
              <w:pStyle w:val="BodyText"/>
            </w:pPr>
            <w:r w:rsidRPr="6E55260A">
              <w:rPr>
                <w:color w:val="000000" w:themeColor="text1"/>
                <w:lang w:val="en-US"/>
              </w:rPr>
              <w:t>start</w:t>
            </w:r>
            <w:r w:rsidR="32EFFA6C" w:rsidRPr="32EFFA6C">
              <w:rPr>
                <w:color w:val="000000" w:themeColor="text1"/>
                <w:lang w:val="en-US"/>
              </w:rPr>
              <w:t xml:space="preserve"> </w:t>
            </w:r>
            <w:r w:rsidR="0551027F" w:rsidRPr="0551027F">
              <w:rPr>
                <w:color w:val="000000" w:themeColor="text1"/>
                <w:lang w:val="en-US"/>
              </w:rPr>
              <w:t>examination</w:t>
            </w:r>
          </w:p>
        </w:tc>
      </w:tr>
      <w:tr w:rsidR="41661561" w14:paraId="484C0938" w14:textId="77777777" w:rsidTr="41661561">
        <w:trPr>
          <w:trHeight w:val="300"/>
        </w:trPr>
        <w:tc>
          <w:tcPr>
            <w:tcW w:w="1320" w:type="dxa"/>
          </w:tcPr>
          <w:p w14:paraId="4856AC0C" w14:textId="4851A733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4380" w:type="dxa"/>
          </w:tcPr>
          <w:p w14:paraId="47E792BA" w14:textId="5EB6970D" w:rsidR="41661561" w:rsidRDefault="714D2C29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714D2C29">
              <w:rPr>
                <w:color w:val="000000" w:themeColor="text1"/>
                <w:lang w:val="en-US"/>
              </w:rPr>
              <w:t>start</w:t>
            </w:r>
            <w:r w:rsidR="71A7986C" w:rsidRPr="71A7986C">
              <w:rPr>
                <w:color w:val="000000" w:themeColor="text1"/>
                <w:lang w:val="en-US"/>
              </w:rPr>
              <w:t xml:space="preserve"> consultation</w:t>
            </w:r>
          </w:p>
        </w:tc>
      </w:tr>
      <w:tr w:rsidR="41661561" w14:paraId="0CEA0217" w14:textId="77777777" w:rsidTr="41661561">
        <w:trPr>
          <w:trHeight w:val="300"/>
        </w:trPr>
        <w:tc>
          <w:tcPr>
            <w:tcW w:w="1320" w:type="dxa"/>
          </w:tcPr>
          <w:p w14:paraId="5618F700" w14:textId="4206FCF9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4380" w:type="dxa"/>
          </w:tcPr>
          <w:p w14:paraId="0516814D" w14:textId="71DD288A" w:rsidR="41661561" w:rsidRDefault="09FE278C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szCs w:val="24"/>
                <w:lang w:val="en-US"/>
              </w:rPr>
              <w:t>record diagnosis</w:t>
            </w:r>
          </w:p>
        </w:tc>
      </w:tr>
      <w:tr w:rsidR="41661561" w14:paraId="6CCA0F6D" w14:textId="77777777" w:rsidTr="41661561">
        <w:trPr>
          <w:trHeight w:val="300"/>
        </w:trPr>
        <w:tc>
          <w:tcPr>
            <w:tcW w:w="1320" w:type="dxa"/>
          </w:tcPr>
          <w:p w14:paraId="0901451B" w14:textId="6BF0AFD4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4380" w:type="dxa"/>
          </w:tcPr>
          <w:p w14:paraId="061BA3B4" w14:textId="5D6764B5" w:rsidR="41661561" w:rsidRDefault="18FCEE87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szCs w:val="24"/>
                <w:lang w:val="en-US"/>
              </w:rPr>
              <w:t>order service</w:t>
            </w:r>
          </w:p>
        </w:tc>
      </w:tr>
      <w:tr w:rsidR="41661561" w14:paraId="6CAA4476" w14:textId="77777777" w:rsidTr="41661561">
        <w:trPr>
          <w:trHeight w:val="300"/>
        </w:trPr>
        <w:tc>
          <w:tcPr>
            <w:tcW w:w="1320" w:type="dxa"/>
          </w:tcPr>
          <w:p w14:paraId="43D8AF7E" w14:textId="31C90E16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4380" w:type="dxa"/>
          </w:tcPr>
          <w:p w14:paraId="58F99E11" w14:textId="2880C989" w:rsidR="41661561" w:rsidRDefault="1E24D363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szCs w:val="24"/>
                <w:lang w:val="en-US"/>
              </w:rPr>
              <w:t>receive result</w:t>
            </w:r>
          </w:p>
        </w:tc>
      </w:tr>
      <w:tr w:rsidR="41661561" w14:paraId="0E1F9904" w14:textId="77777777" w:rsidTr="41661561">
        <w:trPr>
          <w:trHeight w:val="300"/>
        </w:trPr>
        <w:tc>
          <w:tcPr>
            <w:tcW w:w="1320" w:type="dxa"/>
          </w:tcPr>
          <w:p w14:paraId="7EB0FDD8" w14:textId="36CA58D6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4380" w:type="dxa"/>
          </w:tcPr>
          <w:p w14:paraId="7B81720C" w14:textId="03171A78" w:rsidR="41661561" w:rsidRDefault="735CA014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735CA014">
              <w:rPr>
                <w:color w:val="000000" w:themeColor="text1"/>
                <w:szCs w:val="24"/>
                <w:lang w:val="en-US"/>
              </w:rPr>
              <w:t>prescribe</w:t>
            </w:r>
            <w:r w:rsidR="3329DD49" w:rsidRPr="18E72017">
              <w:rPr>
                <w:rFonts w:eastAsia="Helvetica"/>
                <w:color w:val="000000" w:themeColor="text1"/>
                <w:szCs w:val="24"/>
                <w:lang w:val="en-US"/>
              </w:rPr>
              <w:t xml:space="preserve"> medicine</w:t>
            </w:r>
          </w:p>
        </w:tc>
      </w:tr>
      <w:tr w:rsidR="41661561" w14:paraId="0751D588" w14:textId="77777777" w:rsidTr="41661561">
        <w:trPr>
          <w:trHeight w:val="300"/>
        </w:trPr>
        <w:tc>
          <w:tcPr>
            <w:tcW w:w="1320" w:type="dxa"/>
          </w:tcPr>
          <w:p w14:paraId="57A8B9F0" w14:textId="1F17C153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4380" w:type="dxa"/>
          </w:tcPr>
          <w:p w14:paraId="49AA90D5" w14:textId="1E04254E" w:rsidR="41661561" w:rsidRDefault="3A82BE72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szCs w:val="24"/>
                <w:lang w:val="en-US"/>
              </w:rPr>
              <w:t>complete examination</w:t>
            </w:r>
          </w:p>
        </w:tc>
      </w:tr>
      <w:tr w:rsidR="41661561" w14:paraId="52A2CE7E" w14:textId="77777777" w:rsidTr="41661561">
        <w:trPr>
          <w:trHeight w:val="300"/>
        </w:trPr>
        <w:tc>
          <w:tcPr>
            <w:tcW w:w="1320" w:type="dxa"/>
          </w:tcPr>
          <w:p w14:paraId="1E02C2B6" w14:textId="7F9A458D" w:rsidR="41661561" w:rsidRDefault="41661561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41661561">
              <w:rPr>
                <w:color w:val="000000" w:themeColor="text1"/>
                <w:lang w:val="en-US"/>
              </w:rPr>
              <w:t>8</w:t>
            </w:r>
          </w:p>
        </w:tc>
        <w:tc>
          <w:tcPr>
            <w:tcW w:w="4380" w:type="dxa"/>
          </w:tcPr>
          <w:p w14:paraId="6BA41D41" w14:textId="081769A6" w:rsidR="41661561" w:rsidRDefault="54D101D5" w:rsidP="41661561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szCs w:val="24"/>
                <w:lang w:val="en-US"/>
              </w:rPr>
              <w:t>end process</w:t>
            </w:r>
          </w:p>
        </w:tc>
      </w:tr>
    </w:tbl>
    <w:p w14:paraId="2E002294" w14:textId="6609865B" w:rsidR="48EFF560" w:rsidRDefault="48EFF560" w:rsidP="48EFF560">
      <w:pPr>
        <w:pStyle w:val="BodyText"/>
      </w:pPr>
    </w:p>
    <w:p w14:paraId="4BA857E7" w14:textId="548A7917" w:rsidR="00797886" w:rsidRPr="0036646B" w:rsidRDefault="41C09E79" w:rsidP="41C09E79">
      <w:pPr>
        <w:pStyle w:val="BodyText"/>
        <w:rPr>
          <w:color w:val="000000" w:themeColor="text1"/>
          <w:lang w:val="en-US"/>
        </w:rPr>
      </w:pPr>
      <w:r w:rsidRPr="41C09E79">
        <w:rPr>
          <w:color w:val="000000" w:themeColor="text1"/>
          <w:lang w:val="en-US"/>
        </w:rPr>
        <w:t>State diagram Prescription</w:t>
      </w:r>
    </w:p>
    <w:p w14:paraId="183AD4FB" w14:textId="6CECD933" w:rsidR="00797886" w:rsidRPr="0036646B" w:rsidRDefault="00797886" w:rsidP="41C09E79">
      <w:pPr>
        <w:pStyle w:val="BodyText"/>
      </w:pPr>
      <w:r>
        <w:rPr>
          <w:noProof/>
        </w:rPr>
        <w:drawing>
          <wp:inline distT="0" distB="0" distL="0" distR="0" wp14:anchorId="75E92661" wp14:editId="55469701">
            <wp:extent cx="5943600" cy="3390900"/>
            <wp:effectExtent l="0" t="0" r="0" b="0"/>
            <wp:docPr id="819336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3666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FA01" w14:textId="34EE3712" w:rsidR="00797886" w:rsidRPr="0036646B" w:rsidRDefault="66EF02BB" w:rsidP="66EF02BB">
      <w:pPr>
        <w:pStyle w:val="BodyText"/>
        <w:rPr>
          <w:color w:val="000000" w:themeColor="text1"/>
          <w:lang w:val="en-US"/>
        </w:rPr>
      </w:pPr>
      <w:r w:rsidRPr="66EF02BB">
        <w:rPr>
          <w:color w:val="000000" w:themeColor="text1"/>
          <w:lang w:val="en-US"/>
        </w:rPr>
        <w:t>List of states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2490"/>
      </w:tblGrid>
      <w:tr w:rsidR="66EF02BB" w14:paraId="4B254D23" w14:textId="77777777" w:rsidTr="35CCDD9B">
        <w:trPr>
          <w:trHeight w:val="300"/>
        </w:trPr>
        <w:tc>
          <w:tcPr>
            <w:tcW w:w="975" w:type="dxa"/>
          </w:tcPr>
          <w:p w14:paraId="12F96C68" w14:textId="6E2C2473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No</w:t>
            </w:r>
          </w:p>
        </w:tc>
        <w:tc>
          <w:tcPr>
            <w:tcW w:w="2490" w:type="dxa"/>
          </w:tcPr>
          <w:p w14:paraId="6200E698" w14:textId="319909AD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State</w:t>
            </w:r>
          </w:p>
        </w:tc>
      </w:tr>
      <w:tr w:rsidR="66EF02BB" w14:paraId="775E6AFD" w14:textId="77777777" w:rsidTr="35CCDD9B">
        <w:trPr>
          <w:trHeight w:val="300"/>
        </w:trPr>
        <w:tc>
          <w:tcPr>
            <w:tcW w:w="975" w:type="dxa"/>
          </w:tcPr>
          <w:p w14:paraId="48F32A77" w14:textId="250DDA7F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2490" w:type="dxa"/>
          </w:tcPr>
          <w:p w14:paraId="3C0017DB" w14:textId="6E91BEC1" w:rsidR="66EF02BB" w:rsidRDefault="66EF02BB" w:rsidP="66EF02BB">
            <w:pPr>
              <w:pStyle w:val="BodyText"/>
            </w:pPr>
            <w:r w:rsidRPr="66EF02BB">
              <w:rPr>
                <w:color w:val="000000" w:themeColor="text1"/>
                <w:lang w:val="en-US"/>
              </w:rPr>
              <w:t>Created</w:t>
            </w:r>
          </w:p>
        </w:tc>
      </w:tr>
      <w:tr w:rsidR="66EF02BB" w14:paraId="7B448E71" w14:textId="77777777" w:rsidTr="35CCDD9B">
        <w:trPr>
          <w:trHeight w:val="300"/>
        </w:trPr>
        <w:tc>
          <w:tcPr>
            <w:tcW w:w="975" w:type="dxa"/>
          </w:tcPr>
          <w:p w14:paraId="594DE644" w14:textId="0BE00D31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2490" w:type="dxa"/>
          </w:tcPr>
          <w:p w14:paraId="7DBE4412" w14:textId="12130F74" w:rsidR="66EF02BB" w:rsidRDefault="1784D23C" w:rsidP="66EF02BB">
            <w:pPr>
              <w:pStyle w:val="BodyText"/>
            </w:pPr>
            <w:r w:rsidRPr="1784D23C">
              <w:rPr>
                <w:color w:val="000000" w:themeColor="text1"/>
                <w:lang w:val="en-US"/>
              </w:rPr>
              <w:t>Editing</w:t>
            </w:r>
          </w:p>
        </w:tc>
      </w:tr>
      <w:tr w:rsidR="66EF02BB" w14:paraId="00698F2B" w14:textId="77777777" w:rsidTr="35CCDD9B">
        <w:trPr>
          <w:trHeight w:val="300"/>
        </w:trPr>
        <w:tc>
          <w:tcPr>
            <w:tcW w:w="975" w:type="dxa"/>
          </w:tcPr>
          <w:p w14:paraId="68CF3714" w14:textId="2A16C775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2490" w:type="dxa"/>
          </w:tcPr>
          <w:p w14:paraId="29A1B614" w14:textId="34934366" w:rsidR="66EF02BB" w:rsidRDefault="7ED0E907" w:rsidP="66EF02BB">
            <w:pPr>
              <w:pStyle w:val="BodyText"/>
            </w:pPr>
            <w:r w:rsidRPr="7ED0E907">
              <w:rPr>
                <w:color w:val="000000" w:themeColor="text1"/>
                <w:szCs w:val="24"/>
                <w:lang w:val="en-US"/>
              </w:rPr>
              <w:t>Confirmed</w:t>
            </w:r>
          </w:p>
        </w:tc>
      </w:tr>
      <w:tr w:rsidR="66EF02BB" w14:paraId="4C71A5DE" w14:textId="77777777" w:rsidTr="35CCDD9B">
        <w:trPr>
          <w:trHeight w:val="300"/>
        </w:trPr>
        <w:tc>
          <w:tcPr>
            <w:tcW w:w="975" w:type="dxa"/>
          </w:tcPr>
          <w:p w14:paraId="6AD7B4CD" w14:textId="72E97732" w:rsidR="66EF02BB" w:rsidRDefault="35CCDD9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35CCDD9B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2490" w:type="dxa"/>
          </w:tcPr>
          <w:p w14:paraId="0FBEE243" w14:textId="0C708EB3" w:rsidR="66EF02BB" w:rsidRDefault="3C3F6C90" w:rsidP="66EF02BB">
            <w:pPr>
              <w:pStyle w:val="BodyText"/>
            </w:pPr>
            <w:r w:rsidRPr="3C3F6C90">
              <w:rPr>
                <w:color w:val="000000" w:themeColor="text1"/>
                <w:lang w:val="en-US"/>
              </w:rPr>
              <w:t>Dispensed</w:t>
            </w:r>
          </w:p>
        </w:tc>
      </w:tr>
      <w:tr w:rsidR="66EF02BB" w14:paraId="08310D63" w14:textId="77777777" w:rsidTr="35CCDD9B">
        <w:trPr>
          <w:trHeight w:val="300"/>
        </w:trPr>
        <w:tc>
          <w:tcPr>
            <w:tcW w:w="975" w:type="dxa"/>
          </w:tcPr>
          <w:p w14:paraId="20400EEF" w14:textId="63D214B7" w:rsidR="66EF02BB" w:rsidRDefault="35CCDD9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35CCDD9B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2490" w:type="dxa"/>
          </w:tcPr>
          <w:p w14:paraId="6EC8C102" w14:textId="4C17D9B4" w:rsidR="66EF02BB" w:rsidRDefault="5EFD1FDF" w:rsidP="66EF02BB">
            <w:pPr>
              <w:pStyle w:val="BodyText"/>
            </w:pPr>
            <w:r w:rsidRPr="5EFD1FDF">
              <w:rPr>
                <w:color w:val="000000" w:themeColor="text1"/>
                <w:lang w:val="en-US"/>
              </w:rPr>
              <w:t>Cancelled</w:t>
            </w:r>
          </w:p>
        </w:tc>
      </w:tr>
    </w:tbl>
    <w:p w14:paraId="4E6B0BDB" w14:textId="44998339" w:rsidR="00797886" w:rsidRPr="0036646B" w:rsidRDefault="66EF02BB" w:rsidP="66EF02BB">
      <w:pPr>
        <w:pStyle w:val="BodyText"/>
        <w:rPr>
          <w:color w:val="000000" w:themeColor="text1"/>
          <w:lang w:val="en-US"/>
        </w:rPr>
      </w:pPr>
      <w:r w:rsidRPr="66EF02BB">
        <w:rPr>
          <w:color w:val="000000" w:themeColor="text1"/>
          <w:lang w:val="en-US"/>
        </w:rPr>
        <w:t xml:space="preserve">List of </w:t>
      </w:r>
      <w:r w:rsidR="6C66576E" w:rsidRPr="6C66576E">
        <w:rPr>
          <w:color w:val="000000" w:themeColor="text1"/>
          <w:lang w:val="en-US"/>
        </w:rPr>
        <w:t>events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0"/>
        <w:gridCol w:w="4380"/>
      </w:tblGrid>
      <w:tr w:rsidR="66EF02BB" w14:paraId="35C55E93" w14:textId="77777777" w:rsidTr="66EF02BB">
        <w:trPr>
          <w:trHeight w:val="300"/>
        </w:trPr>
        <w:tc>
          <w:tcPr>
            <w:tcW w:w="1320" w:type="dxa"/>
          </w:tcPr>
          <w:p w14:paraId="250FB9FE" w14:textId="137F0E9B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No</w:t>
            </w:r>
          </w:p>
        </w:tc>
        <w:tc>
          <w:tcPr>
            <w:tcW w:w="4380" w:type="dxa"/>
          </w:tcPr>
          <w:p w14:paraId="28AF22D0" w14:textId="2E514794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Event</w:t>
            </w:r>
          </w:p>
        </w:tc>
      </w:tr>
      <w:tr w:rsidR="66EF02BB" w14:paraId="2E91055B" w14:textId="77777777" w:rsidTr="66EF02BB">
        <w:trPr>
          <w:trHeight w:val="300"/>
        </w:trPr>
        <w:tc>
          <w:tcPr>
            <w:tcW w:w="1320" w:type="dxa"/>
          </w:tcPr>
          <w:p w14:paraId="57F8D2C3" w14:textId="15CF2A4F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4380" w:type="dxa"/>
          </w:tcPr>
          <w:p w14:paraId="5FAFEE2F" w14:textId="76424DB4" w:rsidR="66EF02BB" w:rsidRDefault="7CE021F2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lang w:val="en-US"/>
              </w:rPr>
              <w:t>edit prescription</w:t>
            </w:r>
          </w:p>
        </w:tc>
      </w:tr>
      <w:tr w:rsidR="66EF02BB" w14:paraId="08940FDA" w14:textId="77777777" w:rsidTr="66EF02BB">
        <w:trPr>
          <w:trHeight w:val="300"/>
        </w:trPr>
        <w:tc>
          <w:tcPr>
            <w:tcW w:w="1320" w:type="dxa"/>
          </w:tcPr>
          <w:p w14:paraId="024D6F1C" w14:textId="4851A733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4380" w:type="dxa"/>
          </w:tcPr>
          <w:p w14:paraId="4A266595" w14:textId="0CBAD537" w:rsidR="66EF02BB" w:rsidRDefault="09ECD601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lang w:val="en-US"/>
              </w:rPr>
              <w:t>check medicine status</w:t>
            </w:r>
          </w:p>
        </w:tc>
      </w:tr>
      <w:tr w:rsidR="66EF02BB" w14:paraId="1689B228" w14:textId="77777777" w:rsidTr="66EF02BB">
        <w:trPr>
          <w:trHeight w:val="300"/>
        </w:trPr>
        <w:tc>
          <w:tcPr>
            <w:tcW w:w="1320" w:type="dxa"/>
          </w:tcPr>
          <w:p w14:paraId="440A8054" w14:textId="4206FCF9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4380" w:type="dxa"/>
          </w:tcPr>
          <w:p w14:paraId="22202A42" w14:textId="6ADC413E" w:rsidR="66EF02BB" w:rsidRDefault="09ECD601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lang w:val="en-US"/>
              </w:rPr>
              <w:t>confirm prescription</w:t>
            </w:r>
          </w:p>
        </w:tc>
      </w:tr>
      <w:tr w:rsidR="66EF02BB" w14:paraId="6A6E590B" w14:textId="77777777" w:rsidTr="66EF02BB">
        <w:trPr>
          <w:trHeight w:val="300"/>
        </w:trPr>
        <w:tc>
          <w:tcPr>
            <w:tcW w:w="1320" w:type="dxa"/>
          </w:tcPr>
          <w:p w14:paraId="2475A956" w14:textId="6BF0AFD4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4380" w:type="dxa"/>
          </w:tcPr>
          <w:p w14:paraId="06E73245" w14:textId="0F7287FA" w:rsidR="66EF02BB" w:rsidRDefault="684BE674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lang w:val="en-US"/>
              </w:rPr>
              <w:t>check payment status</w:t>
            </w:r>
          </w:p>
        </w:tc>
      </w:tr>
      <w:tr w:rsidR="66EF02BB" w14:paraId="007FD9B2" w14:textId="77777777" w:rsidTr="66EF02BB">
        <w:trPr>
          <w:trHeight w:val="300"/>
        </w:trPr>
        <w:tc>
          <w:tcPr>
            <w:tcW w:w="1320" w:type="dxa"/>
          </w:tcPr>
          <w:p w14:paraId="7707147A" w14:textId="31C90E16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4380" w:type="dxa"/>
          </w:tcPr>
          <w:p w14:paraId="2185AC6F" w14:textId="60CED708" w:rsidR="66EF02BB" w:rsidRDefault="22228464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lang w:val="en-US"/>
              </w:rPr>
              <w:t>dispense medicine</w:t>
            </w:r>
          </w:p>
        </w:tc>
      </w:tr>
      <w:tr w:rsidR="66EF02BB" w14:paraId="36C38C6C" w14:textId="77777777" w:rsidTr="66EF02BB">
        <w:trPr>
          <w:trHeight w:val="300"/>
        </w:trPr>
        <w:tc>
          <w:tcPr>
            <w:tcW w:w="1320" w:type="dxa"/>
          </w:tcPr>
          <w:p w14:paraId="3C65D089" w14:textId="36CA58D6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6EF02BB"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4380" w:type="dxa"/>
          </w:tcPr>
          <w:p w14:paraId="7C684ECC" w14:textId="072B14B2" w:rsidR="66EF02BB" w:rsidRDefault="4C2CF581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18E72017">
              <w:rPr>
                <w:rFonts w:eastAsia="Helvetica"/>
                <w:color w:val="000000" w:themeColor="text1"/>
                <w:lang w:val="en-US"/>
              </w:rPr>
              <w:t>cancel prescription</w:t>
            </w:r>
          </w:p>
        </w:tc>
      </w:tr>
      <w:tr w:rsidR="66EF02BB" w14:paraId="0B4A0F93" w14:textId="77777777" w:rsidTr="66EF02BB">
        <w:trPr>
          <w:trHeight w:val="300"/>
        </w:trPr>
        <w:tc>
          <w:tcPr>
            <w:tcW w:w="1320" w:type="dxa"/>
          </w:tcPr>
          <w:p w14:paraId="3DB08388" w14:textId="763D46B8" w:rsidR="66EF02BB" w:rsidRDefault="6C66576E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C66576E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4380" w:type="dxa"/>
          </w:tcPr>
          <w:p w14:paraId="610A9BD1" w14:textId="081769A6" w:rsidR="66EF02BB" w:rsidRDefault="66EF02BB" w:rsidP="66EF02BB">
            <w:pPr>
              <w:pStyle w:val="BodyText"/>
              <w:rPr>
                <w:color w:val="000000" w:themeColor="text1"/>
                <w:lang w:val="en-US"/>
              </w:rPr>
            </w:pPr>
            <w:r w:rsidRPr="6C66576E">
              <w:rPr>
                <w:color w:val="000000" w:themeColor="text1"/>
                <w:lang w:val="en-US"/>
              </w:rPr>
              <w:t>end process</w:t>
            </w:r>
          </w:p>
        </w:tc>
      </w:tr>
    </w:tbl>
    <w:p w14:paraId="3C26B85D" w14:textId="6609865B" w:rsidR="00797886" w:rsidRPr="0036646B" w:rsidRDefault="00797886" w:rsidP="00797886">
      <w:pPr>
        <w:pStyle w:val="BodyText"/>
      </w:pPr>
    </w:p>
    <w:p w14:paraId="4765B859" w14:textId="423B3465" w:rsidR="00797886" w:rsidRPr="0036646B" w:rsidRDefault="00797886" w:rsidP="00797886">
      <w:pPr>
        <w:pStyle w:val="BodyText"/>
        <w:rPr>
          <w:color w:val="000000"/>
          <w:lang w:val="en-US"/>
        </w:rPr>
      </w:pPr>
    </w:p>
    <w:p w14:paraId="4765B85A" w14:textId="77777777" w:rsidR="008676D7" w:rsidRDefault="008676D7" w:rsidP="008676D7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  <w:i/>
          <w:color w:val="0000FF"/>
          <w:lang w:val="en-US"/>
        </w:rPr>
        <w:br w:type="page"/>
      </w:r>
      <w:bookmarkStart w:id="8" w:name="_Toc211979871"/>
      <w:r w:rsidR="00357ED3">
        <w:rPr>
          <w:rFonts w:ascii="Times New Roman" w:hAnsi="Times New Roman"/>
          <w:lang w:val="en-US"/>
        </w:rPr>
        <w:t>Dynamic</w:t>
      </w:r>
      <w:r w:rsidR="00357ED3">
        <w:rPr>
          <w:rFonts w:ascii="Times New Roman" w:hAnsi="Times New Roman"/>
        </w:rPr>
        <w:t xml:space="preserve"> model </w:t>
      </w:r>
      <w:r w:rsidR="0013014E">
        <w:rPr>
          <w:rFonts w:ascii="Times New Roman" w:hAnsi="Times New Roman"/>
          <w:lang w:val="en-US"/>
        </w:rPr>
        <w:t>(dynamic model)</w:t>
      </w:r>
      <w:bookmarkEnd w:id="8"/>
    </w:p>
    <w:p w14:paraId="7ACF8AFA" w14:textId="77777777" w:rsidR="00E86968" w:rsidRPr="005608B7" w:rsidRDefault="00E86968" w:rsidP="00E86968">
      <w:pPr>
        <w:pStyle w:val="BodyText"/>
      </w:pPr>
      <w:r w:rsidRPr="005608B7">
        <w:t>Activity diagram for Book appointment</w:t>
      </w:r>
    </w:p>
    <w:p w14:paraId="50F5B493" w14:textId="0891DE3D" w:rsidR="00116136" w:rsidRDefault="005608B7" w:rsidP="00E86968">
      <w:pPr>
        <w:pStyle w:val="BodyText"/>
        <w:rPr>
          <w:iCs/>
          <w:color w:val="0000FF"/>
        </w:rPr>
      </w:pPr>
      <w:r w:rsidRPr="00B6764A">
        <w:rPr>
          <w:iCs/>
          <w:noProof/>
          <w:color w:val="0000FF"/>
          <w:lang w:val="en-US"/>
        </w:rPr>
        <w:drawing>
          <wp:inline distT="0" distB="0" distL="0" distR="0" wp14:anchorId="5F077491" wp14:editId="2C79C836">
            <wp:extent cx="5868000" cy="7473921"/>
            <wp:effectExtent l="0" t="0" r="0" b="0"/>
            <wp:docPr id="3645922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82094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00" cy="7473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24EC4" w14:textId="1BC9C3FB" w:rsidR="00B6764A" w:rsidRPr="00B6764A" w:rsidRDefault="00B6764A" w:rsidP="00B6764A">
      <w:pPr>
        <w:pStyle w:val="BodyText"/>
        <w:jc w:val="center"/>
        <w:rPr>
          <w:iCs/>
          <w:color w:val="0000FF"/>
          <w:lang w:val="en-US"/>
        </w:rPr>
      </w:pPr>
      <w:r w:rsidRPr="00B6764A">
        <w:rPr>
          <w:iCs/>
          <w:noProof/>
          <w:color w:val="0000FF"/>
          <w:lang w:val="en-US"/>
        </w:rPr>
        <w:drawing>
          <wp:inline distT="0" distB="0" distL="0" distR="0" wp14:anchorId="09D3FFA0" wp14:editId="3AD0C680">
            <wp:extent cx="5867280" cy="8461584"/>
            <wp:effectExtent l="0" t="0" r="635" b="0"/>
            <wp:docPr id="1368682094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82094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280" cy="846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F7945" w14:textId="77777777" w:rsidR="00B65DD6" w:rsidRDefault="00B65DD6" w:rsidP="00E86968">
      <w:pPr>
        <w:pStyle w:val="BodyText"/>
        <w:rPr>
          <w:iCs/>
          <w:color w:val="0000FF"/>
        </w:rPr>
      </w:pPr>
    </w:p>
    <w:p w14:paraId="0713877E" w14:textId="1DBA8F69" w:rsidR="00E86968" w:rsidRDefault="005608B7" w:rsidP="005608B7">
      <w:pPr>
        <w:widowControl/>
      </w:pPr>
      <w:r w:rsidRPr="008509DD">
        <w:t xml:space="preserve">Activity diagram for </w:t>
      </w:r>
      <w:r w:rsidR="00E86968" w:rsidRPr="008509DD">
        <w:t>Receive patient</w:t>
      </w:r>
    </w:p>
    <w:p w14:paraId="1665B1C1" w14:textId="5660F701" w:rsidR="008509DD" w:rsidRPr="008509DD" w:rsidRDefault="008509DD" w:rsidP="0024628F">
      <w:pPr>
        <w:widowControl/>
        <w:jc w:val="center"/>
        <w:rPr>
          <w:iCs/>
        </w:rPr>
      </w:pPr>
      <w:r>
        <w:rPr>
          <w:noProof/>
        </w:rPr>
        <w:drawing>
          <wp:inline distT="0" distB="0" distL="0" distR="0" wp14:anchorId="60F0BC8D" wp14:editId="4A28D0C4">
            <wp:extent cx="5866920" cy="7039656"/>
            <wp:effectExtent l="0" t="0" r="635" b="8890"/>
            <wp:docPr id="1408840746" name="Picture 3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38918" name="Picture 3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5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920" cy="703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4CF03" w14:textId="3DD45A6F" w:rsidR="00257BAE" w:rsidRDefault="00257BAE" w:rsidP="00E86968">
      <w:pPr>
        <w:pStyle w:val="BodyText"/>
        <w:rPr>
          <w:iCs/>
          <w:color w:val="0000FF"/>
        </w:rPr>
      </w:pPr>
      <w:r>
        <w:rPr>
          <w:noProof/>
        </w:rPr>
        <w:drawing>
          <wp:inline distT="0" distB="0" distL="0" distR="0" wp14:anchorId="639BF8F6" wp14:editId="1B44AC31">
            <wp:extent cx="5866365" cy="3799313"/>
            <wp:effectExtent l="0" t="0" r="1270" b="0"/>
            <wp:docPr id="356438918" name="Picture 3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38918" name="Picture 3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920" cy="379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149EF" w14:textId="77777777" w:rsidR="0024628F" w:rsidRDefault="0024628F">
      <w:pPr>
        <w:widowControl/>
        <w:rPr>
          <w:iCs/>
          <w:color w:val="0000FF"/>
        </w:rPr>
      </w:pPr>
      <w:r>
        <w:rPr>
          <w:iCs/>
          <w:color w:val="0000FF"/>
        </w:rPr>
        <w:br w:type="page"/>
      </w:r>
    </w:p>
    <w:p w14:paraId="1341AB31" w14:textId="7E8EFF16" w:rsidR="00E86968" w:rsidRDefault="00915866" w:rsidP="00E86968">
      <w:pPr>
        <w:pStyle w:val="BodyText"/>
        <w:rPr>
          <w:iCs/>
          <w:color w:val="0000FF"/>
        </w:rPr>
      </w:pPr>
      <w:r w:rsidRPr="008509DD">
        <w:rPr>
          <w:iCs/>
        </w:rPr>
        <w:t xml:space="preserve">Activity </w:t>
      </w:r>
      <w:r w:rsidRPr="00915866">
        <w:rPr>
          <w:iCs/>
        </w:rPr>
        <w:t xml:space="preserve">diagram for </w:t>
      </w:r>
      <w:r w:rsidR="00E86968" w:rsidRPr="00915866">
        <w:t xml:space="preserve">Add new </w:t>
      </w:r>
      <w:r w:rsidR="00AE15D7">
        <w:rPr>
          <w:noProof/>
        </w:rPr>
        <w:drawing>
          <wp:inline distT="0" distB="0" distL="0" distR="0" wp14:anchorId="4EDCDD96" wp14:editId="7E9D1DD9">
            <wp:extent cx="5775739" cy="7848000"/>
            <wp:effectExtent l="0" t="0" r="0" b="635"/>
            <wp:docPr id="75270187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187" name="Picture 1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" b="39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739" cy="78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86968" w:rsidRPr="00915866">
        <w:t>Medicine</w:t>
      </w:r>
    </w:p>
    <w:p w14:paraId="1A4B1F6C" w14:textId="171F2C12" w:rsidR="007243EC" w:rsidRDefault="007243EC" w:rsidP="00E86968">
      <w:pPr>
        <w:pStyle w:val="BodyText"/>
        <w:rPr>
          <w:iCs/>
          <w:color w:val="0000FF"/>
        </w:rPr>
      </w:pPr>
    </w:p>
    <w:p w14:paraId="2DFFD7D3" w14:textId="4B077765" w:rsidR="00915866" w:rsidRDefault="00915866" w:rsidP="00E86968">
      <w:pPr>
        <w:pStyle w:val="BodyText"/>
        <w:rPr>
          <w:iCs/>
          <w:color w:val="0000FF"/>
        </w:rPr>
      </w:pPr>
      <w:r>
        <w:rPr>
          <w:noProof/>
        </w:rPr>
        <w:drawing>
          <wp:inline distT="0" distB="0" distL="0" distR="0" wp14:anchorId="787C2AF0" wp14:editId="7152ED0F">
            <wp:extent cx="5775480" cy="5224766"/>
            <wp:effectExtent l="0" t="0" r="0" b="0"/>
            <wp:docPr id="160946120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187" name="Picture 1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9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480" cy="522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83A2F" w14:textId="77777777" w:rsidR="00915866" w:rsidRDefault="00915866">
      <w:pPr>
        <w:widowControl/>
        <w:rPr>
          <w:iCs/>
          <w:color w:val="0000FF"/>
        </w:rPr>
      </w:pPr>
      <w:r>
        <w:rPr>
          <w:iCs/>
          <w:color w:val="0000FF"/>
        </w:rPr>
        <w:br w:type="page"/>
      </w:r>
    </w:p>
    <w:p w14:paraId="5951360A" w14:textId="2B01ED5C" w:rsidR="00E86968" w:rsidRPr="00AE15D7" w:rsidRDefault="00E86968" w:rsidP="00E86968">
      <w:pPr>
        <w:pStyle w:val="BodyText"/>
      </w:pPr>
      <w:r w:rsidRPr="00AE15D7">
        <w:t>View Prescription History</w:t>
      </w:r>
      <w:r w:rsidR="00AE15D7">
        <w:rPr>
          <w:noProof/>
        </w:rPr>
        <w:drawing>
          <wp:inline distT="0" distB="0" distL="0" distR="0" wp14:anchorId="7E0E3295" wp14:editId="7B2E2D0E">
            <wp:extent cx="5866200" cy="5600213"/>
            <wp:effectExtent l="0" t="0" r="1270" b="635"/>
            <wp:docPr id="914289888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86484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200" cy="560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5B85D" w14:textId="5D1D53FF" w:rsidR="00FA3BF2" w:rsidRPr="00347B25" w:rsidRDefault="006830C0" w:rsidP="00347B25">
      <w:pPr>
        <w:pStyle w:val="BodyText"/>
        <w:rPr>
          <w:iCs/>
          <w:color w:val="0000FF"/>
          <w:lang w:val="en-US"/>
        </w:rPr>
      </w:pPr>
      <w:r>
        <w:rPr>
          <w:noProof/>
        </w:rPr>
        <w:drawing>
          <wp:inline distT="0" distB="0" distL="0" distR="0" wp14:anchorId="00CC3A3E" wp14:editId="73F1E149">
            <wp:extent cx="5866200" cy="3189366"/>
            <wp:effectExtent l="0" t="0" r="1270" b="0"/>
            <wp:docPr id="392586484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86484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4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200" cy="318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A3BF2" w:rsidRPr="00347B25" w:rsidSect="005E2817">
      <w:headerReference w:type="default" r:id="rId21"/>
      <w:footerReference w:type="default" r:id="rId22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E5141" w14:textId="77777777" w:rsidR="00C1549E" w:rsidRDefault="00C1549E">
      <w:r>
        <w:separator/>
      </w:r>
    </w:p>
  </w:endnote>
  <w:endnote w:type="continuationSeparator" w:id="0">
    <w:p w14:paraId="2266C3DD" w14:textId="77777777" w:rsidR="00C1549E" w:rsidRDefault="00C15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FD06E2" w14:paraId="4765B87F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4765B87D" w14:textId="77777777" w:rsidR="00FD06E2" w:rsidRPr="0071334B" w:rsidRDefault="00FD06E2" w:rsidP="00565DFE">
          <w:pPr>
            <w:rPr>
              <w:lang w:val="en-US"/>
            </w:rPr>
          </w:pP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4765B87E" w14:textId="77777777" w:rsidR="00FD06E2" w:rsidRDefault="00622B6A" w:rsidP="00565DFE">
          <w:pPr>
            <w:jc w:val="right"/>
          </w:pPr>
          <w:r>
            <w:t>Page</w:t>
          </w:r>
          <w:r w:rsidR="00FD06E2">
            <w:t xml:space="preserve"> </w:t>
          </w:r>
          <w:r w:rsidR="00FD06E2">
            <w:rPr>
              <w:rStyle w:val="PageNumber"/>
            </w:rPr>
            <w:fldChar w:fldCharType="begin"/>
          </w:r>
          <w:r w:rsidR="00FD06E2">
            <w:rPr>
              <w:rStyle w:val="PageNumber"/>
            </w:rPr>
            <w:instrText xml:space="preserve">page </w:instrText>
          </w:r>
          <w:r w:rsidR="00FD06E2">
            <w:rPr>
              <w:rStyle w:val="PageNumber"/>
            </w:rPr>
            <w:fldChar w:fldCharType="separate"/>
          </w:r>
          <w:r w:rsidR="0020483D">
            <w:rPr>
              <w:rStyle w:val="PageNumber"/>
              <w:noProof/>
            </w:rPr>
            <w:t>6</w:t>
          </w:r>
          <w:r w:rsidR="00FD06E2">
            <w:rPr>
              <w:rStyle w:val="PageNumber"/>
            </w:rPr>
            <w:fldChar w:fldCharType="end"/>
          </w:r>
        </w:p>
      </w:tc>
    </w:tr>
  </w:tbl>
  <w:p w14:paraId="4765B880" w14:textId="77777777" w:rsidR="00FD06E2" w:rsidRPr="0037628A" w:rsidRDefault="00FD06E2" w:rsidP="0037628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EB1A" w14:textId="77777777" w:rsidR="00C1549E" w:rsidRDefault="00C1549E">
      <w:r>
        <w:separator/>
      </w:r>
    </w:p>
  </w:footnote>
  <w:footnote w:type="continuationSeparator" w:id="0">
    <w:p w14:paraId="4E1382D5" w14:textId="77777777" w:rsidR="00C1549E" w:rsidRDefault="00C15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B86C" w14:textId="77777777" w:rsidR="00751440" w:rsidRDefault="00751440" w:rsidP="00751440"/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346"/>
      <w:gridCol w:w="8014"/>
    </w:tblGrid>
    <w:tr w:rsidR="006C479D" w14:paraId="4765B872" w14:textId="77777777" w:rsidTr="0028745C">
      <w:tc>
        <w:tcPr>
          <w:tcW w:w="1384" w:type="dxa"/>
        </w:tcPr>
        <w:p w14:paraId="4765B86D" w14:textId="77777777" w:rsidR="006C479D" w:rsidRDefault="006C479D" w:rsidP="0028745C"/>
      </w:tc>
      <w:tc>
        <w:tcPr>
          <w:tcW w:w="8192" w:type="dxa"/>
          <w:vAlign w:val="center"/>
        </w:tcPr>
        <w:p w14:paraId="4765B86E" w14:textId="77777777" w:rsidR="006C479D" w:rsidRPr="00622B6A" w:rsidRDefault="00622B6A" w:rsidP="0028745C">
          <w:pPr>
            <w:jc w:val="right"/>
            <w:rPr>
              <w:b/>
              <w:sz w:val="34"/>
              <w:szCs w:val="34"/>
              <w:lang w:val="en-US"/>
            </w:rPr>
          </w:pPr>
          <w:r w:rsidRPr="00622B6A">
            <w:rPr>
              <w:b/>
              <w:sz w:val="34"/>
              <w:szCs w:val="34"/>
            </w:rPr>
            <w:t>UNIVERSITY OF INFORMATION TECHNOLOGY</w:t>
          </w:r>
          <w:r w:rsidR="006C479D" w:rsidRPr="00622B6A">
            <w:rPr>
              <w:b/>
              <w:sz w:val="34"/>
              <w:szCs w:val="34"/>
              <w:lang w:val="en-US"/>
            </w:rPr>
            <w:t xml:space="preserve">  </w:t>
          </w:r>
        </w:p>
        <w:p w14:paraId="4765B86F" w14:textId="77777777" w:rsidR="006C479D" w:rsidRDefault="00622B6A" w:rsidP="0028745C">
          <w:pPr>
            <w:jc w:val="right"/>
            <w:rPr>
              <w:b/>
              <w:sz w:val="36"/>
              <w:lang w:val="en-US"/>
            </w:rPr>
          </w:pPr>
          <w:r w:rsidRPr="00622B6A">
            <w:rPr>
              <w:b/>
              <w:sz w:val="34"/>
              <w:szCs w:val="34"/>
            </w:rPr>
            <w:t>FACULTY OF SOFTWARE TECHNOLOGY</w:t>
          </w:r>
          <w:r w:rsidR="006C479D">
            <w:rPr>
              <w:b/>
              <w:sz w:val="36"/>
            </w:rPr>
            <w:t xml:space="preserve"> </w:t>
          </w:r>
        </w:p>
        <w:p w14:paraId="4765B870" w14:textId="77777777" w:rsidR="006C479D" w:rsidRDefault="006C479D" w:rsidP="0028745C">
          <w:pPr>
            <w:jc w:val="right"/>
            <w:rPr>
              <w:b/>
              <w:sz w:val="36"/>
              <w:lang w:val="en-US"/>
            </w:rPr>
          </w:pPr>
        </w:p>
        <w:p w14:paraId="4765B871" w14:textId="77777777" w:rsidR="006C479D" w:rsidRDefault="006C479D" w:rsidP="0028745C">
          <w:pPr>
            <w:jc w:val="right"/>
            <w:rPr>
              <w:color w:val="FFFFFF"/>
              <w:sz w:val="2"/>
              <w:szCs w:val="2"/>
              <w:lang w:val="en-US"/>
            </w:rPr>
          </w:pPr>
          <w:r>
            <w:rPr>
              <w:b/>
              <w:color w:val="FFFFFF"/>
              <w:sz w:val="2"/>
              <w:szCs w:val="2"/>
              <w:lang w:val="en-US"/>
            </w:rPr>
            <w:t>CQ – HK1 – 2k7 – 2k8</w:t>
          </w:r>
        </w:p>
      </w:tc>
    </w:tr>
  </w:tbl>
  <w:p w14:paraId="4765B873" w14:textId="77777777" w:rsidR="006C479D" w:rsidRDefault="006C479D" w:rsidP="006C479D">
    <w:pPr>
      <w:pStyle w:val="Title"/>
      <w:rPr>
        <w:rFonts w:ascii="Times New Roman" w:hAnsi="Times New Roman"/>
        <w:lang w:val="en-US"/>
      </w:rPr>
    </w:pPr>
  </w:p>
  <w:p w14:paraId="4765B874" w14:textId="77777777" w:rsidR="000A204E" w:rsidRDefault="00622B6A" w:rsidP="006C479D">
    <w:pPr>
      <w:pStyle w:val="Title"/>
      <w:spacing w:line="360" w:lineRule="auto"/>
      <w:rPr>
        <w:rFonts w:ascii="Times New Roman" w:hAnsi="Times New Roman"/>
        <w:lang w:val="en-US"/>
      </w:rPr>
    </w:pPr>
    <w:r w:rsidRPr="00622B6A">
      <w:rPr>
        <w:rFonts w:ascii="Times New Roman" w:hAnsi="Times New Roman"/>
        <w:sz w:val="34"/>
      </w:rPr>
      <w:t>Project of OBJECT-ORIENTED ANALYSIS AND DESIGN</w:t>
    </w:r>
  </w:p>
  <w:p w14:paraId="4765B875" w14:textId="77777777" w:rsidR="00751440" w:rsidRDefault="00751440" w:rsidP="000A204E">
    <w:pPr>
      <w:pStyle w:val="Title"/>
      <w:spacing w:line="360" w:lineRule="auto"/>
      <w:rPr>
        <w:rFonts w:ascii="Times New Roman" w:hAnsi="Times New Roman"/>
        <w:sz w:val="3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6729"/>
      <w:gridCol w:w="2621"/>
    </w:tblGrid>
    <w:tr w:rsidR="00FD06E2" w14:paraId="4765B878" w14:textId="77777777" w:rsidTr="003E28C7">
      <w:tc>
        <w:tcPr>
          <w:tcW w:w="6912" w:type="dxa"/>
        </w:tcPr>
        <w:p w14:paraId="4765B876" w14:textId="77777777" w:rsidR="00FD06E2" w:rsidRPr="00622B6A" w:rsidRDefault="00622B6A" w:rsidP="003E28C7">
          <w:pPr>
            <w:pStyle w:val="Header"/>
            <w:spacing w:line="240" w:lineRule="atLeast"/>
            <w:rPr>
              <w:lang w:val="en-US"/>
            </w:rPr>
          </w:pPr>
          <w:r w:rsidRPr="00622B6A">
            <w:rPr>
              <w:lang w:val="en-US"/>
            </w:rPr>
            <w:t>Private</w:t>
          </w:r>
          <w:r w:rsidRPr="00622B6A">
            <w:t xml:space="preserve"> Clinic System</w:t>
          </w:r>
        </w:p>
      </w:tc>
      <w:tc>
        <w:tcPr>
          <w:tcW w:w="2664" w:type="dxa"/>
        </w:tcPr>
        <w:p w14:paraId="4765B877" w14:textId="77777777" w:rsidR="00FD06E2" w:rsidRPr="00622B6A" w:rsidRDefault="00FD0E14" w:rsidP="003E28C7">
          <w:pPr>
            <w:pStyle w:val="Header"/>
            <w:spacing w:line="240" w:lineRule="atLeast"/>
          </w:pPr>
          <w:r>
            <w:rPr>
              <w:lang w:val="en-US"/>
            </w:rPr>
            <w:t>Version</w:t>
          </w:r>
          <w:r w:rsidR="00FD06E2" w:rsidRPr="003E28C7">
            <w:rPr>
              <w:lang w:val="en-US"/>
            </w:rPr>
            <w:t>:</w:t>
          </w:r>
          <w:r w:rsidR="00622B6A">
            <w:t xml:space="preserve"> 1.1</w:t>
          </w:r>
        </w:p>
      </w:tc>
    </w:tr>
    <w:tr w:rsidR="00FD06E2" w14:paraId="4765B87B" w14:textId="77777777" w:rsidTr="003E28C7">
      <w:trPr>
        <w:trHeight w:val="130"/>
      </w:trPr>
      <w:tc>
        <w:tcPr>
          <w:tcW w:w="6912" w:type="dxa"/>
        </w:tcPr>
        <w:p w14:paraId="4765B879" w14:textId="77777777" w:rsidR="00FD06E2" w:rsidRPr="00FD0E14" w:rsidRDefault="00FD0E14" w:rsidP="003E28C7">
          <w:pPr>
            <w:pStyle w:val="Header"/>
            <w:spacing w:line="240" w:lineRule="atLeast"/>
          </w:pPr>
          <w:r>
            <w:rPr>
              <w:lang w:val="en-US"/>
            </w:rPr>
            <w:t>Analysis</w:t>
          </w:r>
          <w:r>
            <w:t xml:space="preserve"> document</w:t>
          </w:r>
        </w:p>
      </w:tc>
      <w:tc>
        <w:tcPr>
          <w:tcW w:w="2664" w:type="dxa"/>
        </w:tcPr>
        <w:p w14:paraId="4765B87A" w14:textId="77777777" w:rsidR="00FD06E2" w:rsidRPr="00622B6A" w:rsidRDefault="00FD0E14" w:rsidP="003E28C7">
          <w:pPr>
            <w:pStyle w:val="Header"/>
            <w:spacing w:line="240" w:lineRule="atLeast"/>
          </w:pPr>
          <w:r>
            <w:rPr>
              <w:lang w:val="en-US"/>
            </w:rPr>
            <w:t>Date</w:t>
          </w:r>
          <w:r w:rsidR="00FD06E2" w:rsidRPr="003E28C7">
            <w:rPr>
              <w:lang w:val="en-US"/>
            </w:rPr>
            <w:t>:</w:t>
          </w:r>
          <w:r w:rsidR="00622B6A">
            <w:t xml:space="preserve"> 20/10/2025</w:t>
          </w:r>
        </w:p>
      </w:tc>
    </w:tr>
  </w:tbl>
  <w:p w14:paraId="4765B87C" w14:textId="77777777" w:rsidR="00FD06E2" w:rsidRPr="0037628A" w:rsidRDefault="00FD06E2" w:rsidP="0037628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430840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asciiTheme="majorHAnsi" w:hAnsiTheme="majorHAnsi" w:cstheme="majorHAnsi" w:hint="default"/>
        <w:i w:val="0"/>
        <w:iCs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6A7978"/>
    <w:multiLevelType w:val="multilevel"/>
    <w:tmpl w:val="A170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058A"/>
    <w:multiLevelType w:val="multilevel"/>
    <w:tmpl w:val="64B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B5EA8"/>
    <w:multiLevelType w:val="multilevel"/>
    <w:tmpl w:val="2CA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7646F"/>
    <w:multiLevelType w:val="multilevel"/>
    <w:tmpl w:val="84F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53037"/>
    <w:multiLevelType w:val="multilevel"/>
    <w:tmpl w:val="E75C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6477E"/>
    <w:multiLevelType w:val="multilevel"/>
    <w:tmpl w:val="CB5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16613"/>
    <w:multiLevelType w:val="multilevel"/>
    <w:tmpl w:val="84A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A01C6"/>
    <w:multiLevelType w:val="multilevel"/>
    <w:tmpl w:val="943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A4D89"/>
    <w:multiLevelType w:val="hybridMultilevel"/>
    <w:tmpl w:val="3EB87112"/>
    <w:lvl w:ilvl="0" w:tplc="637878C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56FA8"/>
    <w:multiLevelType w:val="multilevel"/>
    <w:tmpl w:val="80F8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8C6405C"/>
    <w:multiLevelType w:val="multilevel"/>
    <w:tmpl w:val="AF8E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D7F91"/>
    <w:multiLevelType w:val="multilevel"/>
    <w:tmpl w:val="7AE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C65C5"/>
    <w:multiLevelType w:val="multilevel"/>
    <w:tmpl w:val="1630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504195">
    <w:abstractNumId w:val="0"/>
  </w:num>
  <w:num w:numId="2" w16cid:durableId="419758437">
    <w:abstractNumId w:val="11"/>
  </w:num>
  <w:num w:numId="3" w16cid:durableId="635137755">
    <w:abstractNumId w:val="9"/>
  </w:num>
  <w:num w:numId="4" w16cid:durableId="847477907">
    <w:abstractNumId w:val="8"/>
  </w:num>
  <w:num w:numId="5" w16cid:durableId="64187048">
    <w:abstractNumId w:val="10"/>
  </w:num>
  <w:num w:numId="6" w16cid:durableId="1920095089">
    <w:abstractNumId w:val="5"/>
  </w:num>
  <w:num w:numId="7" w16cid:durableId="1341395953">
    <w:abstractNumId w:val="6"/>
  </w:num>
  <w:num w:numId="8" w16cid:durableId="133180739">
    <w:abstractNumId w:val="13"/>
  </w:num>
  <w:num w:numId="9" w16cid:durableId="866605447">
    <w:abstractNumId w:val="3"/>
  </w:num>
  <w:num w:numId="10" w16cid:durableId="689112446">
    <w:abstractNumId w:val="7"/>
  </w:num>
  <w:num w:numId="11" w16cid:durableId="1903284">
    <w:abstractNumId w:val="1"/>
  </w:num>
  <w:num w:numId="12" w16cid:durableId="1199468507">
    <w:abstractNumId w:val="12"/>
  </w:num>
  <w:num w:numId="13" w16cid:durableId="1685397523">
    <w:abstractNumId w:val="14"/>
  </w:num>
  <w:num w:numId="14" w16cid:durableId="415327674">
    <w:abstractNumId w:val="4"/>
  </w:num>
  <w:num w:numId="15" w16cid:durableId="198161283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E8"/>
    <w:rsid w:val="00004C44"/>
    <w:rsid w:val="00006725"/>
    <w:rsid w:val="00006C41"/>
    <w:rsid w:val="00006FF4"/>
    <w:rsid w:val="00012E98"/>
    <w:rsid w:val="00013102"/>
    <w:rsid w:val="00024037"/>
    <w:rsid w:val="00024082"/>
    <w:rsid w:val="00024DF0"/>
    <w:rsid w:val="000255DD"/>
    <w:rsid w:val="000310A2"/>
    <w:rsid w:val="00034E5A"/>
    <w:rsid w:val="00035907"/>
    <w:rsid w:val="00035B25"/>
    <w:rsid w:val="00037026"/>
    <w:rsid w:val="00041C15"/>
    <w:rsid w:val="00043496"/>
    <w:rsid w:val="00043879"/>
    <w:rsid w:val="00046A76"/>
    <w:rsid w:val="00046A78"/>
    <w:rsid w:val="00047200"/>
    <w:rsid w:val="00050877"/>
    <w:rsid w:val="0005719E"/>
    <w:rsid w:val="000607CD"/>
    <w:rsid w:val="00062113"/>
    <w:rsid w:val="000637C6"/>
    <w:rsid w:val="000739F3"/>
    <w:rsid w:val="00074913"/>
    <w:rsid w:val="00074C52"/>
    <w:rsid w:val="00076F18"/>
    <w:rsid w:val="00080208"/>
    <w:rsid w:val="0008114B"/>
    <w:rsid w:val="0008224A"/>
    <w:rsid w:val="00083D9A"/>
    <w:rsid w:val="00085496"/>
    <w:rsid w:val="00086BB8"/>
    <w:rsid w:val="00086E65"/>
    <w:rsid w:val="000902BD"/>
    <w:rsid w:val="0009187F"/>
    <w:rsid w:val="00092EBB"/>
    <w:rsid w:val="00095316"/>
    <w:rsid w:val="0009764C"/>
    <w:rsid w:val="000A00BA"/>
    <w:rsid w:val="000A204E"/>
    <w:rsid w:val="000A4185"/>
    <w:rsid w:val="000A47A0"/>
    <w:rsid w:val="000A64C0"/>
    <w:rsid w:val="000A7182"/>
    <w:rsid w:val="000B2581"/>
    <w:rsid w:val="000B2FB6"/>
    <w:rsid w:val="000B387F"/>
    <w:rsid w:val="000B3C91"/>
    <w:rsid w:val="000B4001"/>
    <w:rsid w:val="000B634C"/>
    <w:rsid w:val="000B7ECC"/>
    <w:rsid w:val="000C0CA8"/>
    <w:rsid w:val="000C1E71"/>
    <w:rsid w:val="000C2F76"/>
    <w:rsid w:val="000C3714"/>
    <w:rsid w:val="000D13A2"/>
    <w:rsid w:val="000D285C"/>
    <w:rsid w:val="000D3255"/>
    <w:rsid w:val="000D5677"/>
    <w:rsid w:val="000E3A17"/>
    <w:rsid w:val="000E44DB"/>
    <w:rsid w:val="000E5D87"/>
    <w:rsid w:val="000F3CC3"/>
    <w:rsid w:val="000F41C3"/>
    <w:rsid w:val="000F5781"/>
    <w:rsid w:val="000F74C7"/>
    <w:rsid w:val="00100E2D"/>
    <w:rsid w:val="00101AC0"/>
    <w:rsid w:val="001040B2"/>
    <w:rsid w:val="00106C8F"/>
    <w:rsid w:val="0011135C"/>
    <w:rsid w:val="00112BB2"/>
    <w:rsid w:val="00112BD7"/>
    <w:rsid w:val="00116136"/>
    <w:rsid w:val="00120205"/>
    <w:rsid w:val="00121476"/>
    <w:rsid w:val="00122D23"/>
    <w:rsid w:val="00126CEA"/>
    <w:rsid w:val="00127763"/>
    <w:rsid w:val="0013014E"/>
    <w:rsid w:val="0013111F"/>
    <w:rsid w:val="00133C12"/>
    <w:rsid w:val="001372C8"/>
    <w:rsid w:val="001372E7"/>
    <w:rsid w:val="00137469"/>
    <w:rsid w:val="0014048E"/>
    <w:rsid w:val="001430B9"/>
    <w:rsid w:val="001444CA"/>
    <w:rsid w:val="0014730C"/>
    <w:rsid w:val="001507F3"/>
    <w:rsid w:val="001555F5"/>
    <w:rsid w:val="00160760"/>
    <w:rsid w:val="001630F3"/>
    <w:rsid w:val="0016315D"/>
    <w:rsid w:val="00163BD0"/>
    <w:rsid w:val="0016703A"/>
    <w:rsid w:val="00173FBD"/>
    <w:rsid w:val="00174CE8"/>
    <w:rsid w:val="00177DE6"/>
    <w:rsid w:val="00184AA8"/>
    <w:rsid w:val="00185D91"/>
    <w:rsid w:val="001936F6"/>
    <w:rsid w:val="00194C18"/>
    <w:rsid w:val="00195631"/>
    <w:rsid w:val="0019585F"/>
    <w:rsid w:val="001A1028"/>
    <w:rsid w:val="001A3901"/>
    <w:rsid w:val="001A3F87"/>
    <w:rsid w:val="001A5071"/>
    <w:rsid w:val="001A5AE7"/>
    <w:rsid w:val="001B3197"/>
    <w:rsid w:val="001B33D0"/>
    <w:rsid w:val="001D1D0A"/>
    <w:rsid w:val="001D70EB"/>
    <w:rsid w:val="001D75CC"/>
    <w:rsid w:val="001E60AA"/>
    <w:rsid w:val="001E7354"/>
    <w:rsid w:val="001F13A4"/>
    <w:rsid w:val="001F390C"/>
    <w:rsid w:val="001F5EB1"/>
    <w:rsid w:val="001F6340"/>
    <w:rsid w:val="001F69C3"/>
    <w:rsid w:val="0020120C"/>
    <w:rsid w:val="00203AF2"/>
    <w:rsid w:val="00204554"/>
    <w:rsid w:val="0020483D"/>
    <w:rsid w:val="00207F09"/>
    <w:rsid w:val="00207F8F"/>
    <w:rsid w:val="002106D0"/>
    <w:rsid w:val="00210A87"/>
    <w:rsid w:val="00211A19"/>
    <w:rsid w:val="00213C8F"/>
    <w:rsid w:val="002162FB"/>
    <w:rsid w:val="0021683D"/>
    <w:rsid w:val="002215A7"/>
    <w:rsid w:val="00226B62"/>
    <w:rsid w:val="00227CF3"/>
    <w:rsid w:val="0023068D"/>
    <w:rsid w:val="00236F22"/>
    <w:rsid w:val="002403EB"/>
    <w:rsid w:val="0024092B"/>
    <w:rsid w:val="00242C28"/>
    <w:rsid w:val="00243723"/>
    <w:rsid w:val="00244224"/>
    <w:rsid w:val="00244509"/>
    <w:rsid w:val="00245892"/>
    <w:rsid w:val="002459B6"/>
    <w:rsid w:val="0024628F"/>
    <w:rsid w:val="0025720F"/>
    <w:rsid w:val="0025773D"/>
    <w:rsid w:val="00257741"/>
    <w:rsid w:val="00257BAE"/>
    <w:rsid w:val="00260168"/>
    <w:rsid w:val="002615DC"/>
    <w:rsid w:val="00264895"/>
    <w:rsid w:val="0026528E"/>
    <w:rsid w:val="0026576C"/>
    <w:rsid w:val="0026697C"/>
    <w:rsid w:val="0026748A"/>
    <w:rsid w:val="00270869"/>
    <w:rsid w:val="002740E6"/>
    <w:rsid w:val="00277C43"/>
    <w:rsid w:val="00280B0A"/>
    <w:rsid w:val="00283D3E"/>
    <w:rsid w:val="002854D3"/>
    <w:rsid w:val="00285507"/>
    <w:rsid w:val="00285B29"/>
    <w:rsid w:val="00286DC9"/>
    <w:rsid w:val="00286E2D"/>
    <w:rsid w:val="0028745C"/>
    <w:rsid w:val="00291A30"/>
    <w:rsid w:val="0029518A"/>
    <w:rsid w:val="00297D6B"/>
    <w:rsid w:val="002A2B52"/>
    <w:rsid w:val="002A58BD"/>
    <w:rsid w:val="002A60E3"/>
    <w:rsid w:val="002B20A7"/>
    <w:rsid w:val="002B3AD3"/>
    <w:rsid w:val="002B5D84"/>
    <w:rsid w:val="002C2490"/>
    <w:rsid w:val="002C30B3"/>
    <w:rsid w:val="002C4C7E"/>
    <w:rsid w:val="002D0FD3"/>
    <w:rsid w:val="002D3B4F"/>
    <w:rsid w:val="002E0743"/>
    <w:rsid w:val="002E61A4"/>
    <w:rsid w:val="002F1383"/>
    <w:rsid w:val="002F2991"/>
    <w:rsid w:val="002F4756"/>
    <w:rsid w:val="003000F9"/>
    <w:rsid w:val="0030229D"/>
    <w:rsid w:val="00302B34"/>
    <w:rsid w:val="00312345"/>
    <w:rsid w:val="00315372"/>
    <w:rsid w:val="003163B8"/>
    <w:rsid w:val="00320F60"/>
    <w:rsid w:val="0032176F"/>
    <w:rsid w:val="00323EC5"/>
    <w:rsid w:val="00324F91"/>
    <w:rsid w:val="0033043E"/>
    <w:rsid w:val="00330A2E"/>
    <w:rsid w:val="00330D09"/>
    <w:rsid w:val="00332767"/>
    <w:rsid w:val="00333212"/>
    <w:rsid w:val="00333B9C"/>
    <w:rsid w:val="00333E3B"/>
    <w:rsid w:val="003343B2"/>
    <w:rsid w:val="00336AE9"/>
    <w:rsid w:val="0034166E"/>
    <w:rsid w:val="00342027"/>
    <w:rsid w:val="00342DCD"/>
    <w:rsid w:val="003437A1"/>
    <w:rsid w:val="00347B25"/>
    <w:rsid w:val="003505EF"/>
    <w:rsid w:val="00350D64"/>
    <w:rsid w:val="003561F1"/>
    <w:rsid w:val="00357ED3"/>
    <w:rsid w:val="00362991"/>
    <w:rsid w:val="003632D1"/>
    <w:rsid w:val="00363B6E"/>
    <w:rsid w:val="00364764"/>
    <w:rsid w:val="00365286"/>
    <w:rsid w:val="00365B7B"/>
    <w:rsid w:val="0036646B"/>
    <w:rsid w:val="00366CC1"/>
    <w:rsid w:val="0037007C"/>
    <w:rsid w:val="00371DD9"/>
    <w:rsid w:val="00375F33"/>
    <w:rsid w:val="0037628A"/>
    <w:rsid w:val="003820A9"/>
    <w:rsid w:val="0038486E"/>
    <w:rsid w:val="0038518A"/>
    <w:rsid w:val="003931FB"/>
    <w:rsid w:val="003949F7"/>
    <w:rsid w:val="003A3F6D"/>
    <w:rsid w:val="003A4510"/>
    <w:rsid w:val="003B27DE"/>
    <w:rsid w:val="003B2A86"/>
    <w:rsid w:val="003B34C5"/>
    <w:rsid w:val="003B5191"/>
    <w:rsid w:val="003B5A4B"/>
    <w:rsid w:val="003B6D89"/>
    <w:rsid w:val="003C0EF2"/>
    <w:rsid w:val="003C4AAD"/>
    <w:rsid w:val="003C7001"/>
    <w:rsid w:val="003C7106"/>
    <w:rsid w:val="003D10D8"/>
    <w:rsid w:val="003D19DE"/>
    <w:rsid w:val="003D3F7A"/>
    <w:rsid w:val="003D4582"/>
    <w:rsid w:val="003D5452"/>
    <w:rsid w:val="003D6387"/>
    <w:rsid w:val="003D749A"/>
    <w:rsid w:val="003E1B64"/>
    <w:rsid w:val="003E28C7"/>
    <w:rsid w:val="003E41B0"/>
    <w:rsid w:val="003E4BEC"/>
    <w:rsid w:val="003E4FB7"/>
    <w:rsid w:val="003E558D"/>
    <w:rsid w:val="003E6800"/>
    <w:rsid w:val="003E6DD9"/>
    <w:rsid w:val="003E7478"/>
    <w:rsid w:val="003E7E7D"/>
    <w:rsid w:val="003E7FC0"/>
    <w:rsid w:val="003F1770"/>
    <w:rsid w:val="003F1E6A"/>
    <w:rsid w:val="003F5BF3"/>
    <w:rsid w:val="003F7897"/>
    <w:rsid w:val="00400243"/>
    <w:rsid w:val="00403ED3"/>
    <w:rsid w:val="004062D3"/>
    <w:rsid w:val="0040750D"/>
    <w:rsid w:val="00410017"/>
    <w:rsid w:val="00410D24"/>
    <w:rsid w:val="00416F28"/>
    <w:rsid w:val="00417780"/>
    <w:rsid w:val="004211BE"/>
    <w:rsid w:val="004304B8"/>
    <w:rsid w:val="004307B2"/>
    <w:rsid w:val="00430D9C"/>
    <w:rsid w:val="004319AD"/>
    <w:rsid w:val="0043417B"/>
    <w:rsid w:val="00434AB0"/>
    <w:rsid w:val="00435525"/>
    <w:rsid w:val="00440E7B"/>
    <w:rsid w:val="004415C1"/>
    <w:rsid w:val="00443C6B"/>
    <w:rsid w:val="00444A5C"/>
    <w:rsid w:val="0044590E"/>
    <w:rsid w:val="00445D87"/>
    <w:rsid w:val="00447B24"/>
    <w:rsid w:val="00447B92"/>
    <w:rsid w:val="004511A1"/>
    <w:rsid w:val="00452437"/>
    <w:rsid w:val="004540F1"/>
    <w:rsid w:val="00455E06"/>
    <w:rsid w:val="00456FF3"/>
    <w:rsid w:val="004627EE"/>
    <w:rsid w:val="00466EF2"/>
    <w:rsid w:val="00467E7C"/>
    <w:rsid w:val="00471F95"/>
    <w:rsid w:val="00477894"/>
    <w:rsid w:val="00477EE7"/>
    <w:rsid w:val="00483614"/>
    <w:rsid w:val="00483A7A"/>
    <w:rsid w:val="0048462D"/>
    <w:rsid w:val="004879CC"/>
    <w:rsid w:val="004A046F"/>
    <w:rsid w:val="004A274B"/>
    <w:rsid w:val="004A7E58"/>
    <w:rsid w:val="004B0E30"/>
    <w:rsid w:val="004B4756"/>
    <w:rsid w:val="004B5B3D"/>
    <w:rsid w:val="004B5FC0"/>
    <w:rsid w:val="004B62D5"/>
    <w:rsid w:val="004B7CC9"/>
    <w:rsid w:val="004C25DB"/>
    <w:rsid w:val="004C31F9"/>
    <w:rsid w:val="004C5100"/>
    <w:rsid w:val="004C6050"/>
    <w:rsid w:val="004C67A2"/>
    <w:rsid w:val="004C6BAB"/>
    <w:rsid w:val="004D3306"/>
    <w:rsid w:val="004D70EC"/>
    <w:rsid w:val="004D764D"/>
    <w:rsid w:val="004E0612"/>
    <w:rsid w:val="004E4388"/>
    <w:rsid w:val="004E46E6"/>
    <w:rsid w:val="004F0BF2"/>
    <w:rsid w:val="004F3AB4"/>
    <w:rsid w:val="004F4D1A"/>
    <w:rsid w:val="004F7691"/>
    <w:rsid w:val="004F7C51"/>
    <w:rsid w:val="00500352"/>
    <w:rsid w:val="005006C4"/>
    <w:rsid w:val="00500C0E"/>
    <w:rsid w:val="00501435"/>
    <w:rsid w:val="005040E8"/>
    <w:rsid w:val="005059C2"/>
    <w:rsid w:val="00507142"/>
    <w:rsid w:val="005076D0"/>
    <w:rsid w:val="00507C72"/>
    <w:rsid w:val="005107BC"/>
    <w:rsid w:val="00511FD2"/>
    <w:rsid w:val="00513676"/>
    <w:rsid w:val="00513955"/>
    <w:rsid w:val="00515142"/>
    <w:rsid w:val="00523628"/>
    <w:rsid w:val="00524CCE"/>
    <w:rsid w:val="005259B4"/>
    <w:rsid w:val="0052674D"/>
    <w:rsid w:val="00526AF5"/>
    <w:rsid w:val="00531C65"/>
    <w:rsid w:val="00533278"/>
    <w:rsid w:val="00534714"/>
    <w:rsid w:val="005369C1"/>
    <w:rsid w:val="00536A3A"/>
    <w:rsid w:val="0054129C"/>
    <w:rsid w:val="0054154A"/>
    <w:rsid w:val="00541C1B"/>
    <w:rsid w:val="00547327"/>
    <w:rsid w:val="00547B23"/>
    <w:rsid w:val="00547FA0"/>
    <w:rsid w:val="00550939"/>
    <w:rsid w:val="00551812"/>
    <w:rsid w:val="00551D04"/>
    <w:rsid w:val="00552716"/>
    <w:rsid w:val="005531E8"/>
    <w:rsid w:val="00555DF6"/>
    <w:rsid w:val="00556710"/>
    <w:rsid w:val="005572D9"/>
    <w:rsid w:val="005608B7"/>
    <w:rsid w:val="00561475"/>
    <w:rsid w:val="00562CA7"/>
    <w:rsid w:val="00562E67"/>
    <w:rsid w:val="00563827"/>
    <w:rsid w:val="00564065"/>
    <w:rsid w:val="005642E7"/>
    <w:rsid w:val="00565DFE"/>
    <w:rsid w:val="00567180"/>
    <w:rsid w:val="005727B1"/>
    <w:rsid w:val="00573425"/>
    <w:rsid w:val="005777F1"/>
    <w:rsid w:val="00577B60"/>
    <w:rsid w:val="00584307"/>
    <w:rsid w:val="00584975"/>
    <w:rsid w:val="00585651"/>
    <w:rsid w:val="005856AE"/>
    <w:rsid w:val="00593576"/>
    <w:rsid w:val="005940C6"/>
    <w:rsid w:val="00595C90"/>
    <w:rsid w:val="00595CD1"/>
    <w:rsid w:val="005A00C5"/>
    <w:rsid w:val="005A02B6"/>
    <w:rsid w:val="005A0D3B"/>
    <w:rsid w:val="005A4CC1"/>
    <w:rsid w:val="005B06E3"/>
    <w:rsid w:val="005B1CE9"/>
    <w:rsid w:val="005B3044"/>
    <w:rsid w:val="005B5641"/>
    <w:rsid w:val="005B587E"/>
    <w:rsid w:val="005B648F"/>
    <w:rsid w:val="005B7101"/>
    <w:rsid w:val="005D12A1"/>
    <w:rsid w:val="005D30A9"/>
    <w:rsid w:val="005D3827"/>
    <w:rsid w:val="005D79D3"/>
    <w:rsid w:val="005E2817"/>
    <w:rsid w:val="005E3629"/>
    <w:rsid w:val="005E46E4"/>
    <w:rsid w:val="005F06D0"/>
    <w:rsid w:val="005F082B"/>
    <w:rsid w:val="005F0D61"/>
    <w:rsid w:val="005F1100"/>
    <w:rsid w:val="005F2F2F"/>
    <w:rsid w:val="005F2F95"/>
    <w:rsid w:val="005F3B68"/>
    <w:rsid w:val="005F3F51"/>
    <w:rsid w:val="005F42DF"/>
    <w:rsid w:val="005F4523"/>
    <w:rsid w:val="005F45A7"/>
    <w:rsid w:val="005F53A4"/>
    <w:rsid w:val="005F6DDC"/>
    <w:rsid w:val="00603D43"/>
    <w:rsid w:val="00605CB6"/>
    <w:rsid w:val="0060776F"/>
    <w:rsid w:val="006129AD"/>
    <w:rsid w:val="00612D15"/>
    <w:rsid w:val="006135A4"/>
    <w:rsid w:val="00613C0C"/>
    <w:rsid w:val="00617CE0"/>
    <w:rsid w:val="0062010A"/>
    <w:rsid w:val="00622B6A"/>
    <w:rsid w:val="0062331E"/>
    <w:rsid w:val="00625158"/>
    <w:rsid w:val="006260E0"/>
    <w:rsid w:val="0062652A"/>
    <w:rsid w:val="00626905"/>
    <w:rsid w:val="00626AC0"/>
    <w:rsid w:val="00626E4E"/>
    <w:rsid w:val="006318F9"/>
    <w:rsid w:val="006377D9"/>
    <w:rsid w:val="00637896"/>
    <w:rsid w:val="00641F39"/>
    <w:rsid w:val="00642203"/>
    <w:rsid w:val="00642459"/>
    <w:rsid w:val="006424AA"/>
    <w:rsid w:val="00642538"/>
    <w:rsid w:val="00644398"/>
    <w:rsid w:val="00651E5F"/>
    <w:rsid w:val="00653085"/>
    <w:rsid w:val="00654481"/>
    <w:rsid w:val="00661380"/>
    <w:rsid w:val="00662D48"/>
    <w:rsid w:val="00670AF9"/>
    <w:rsid w:val="006759C7"/>
    <w:rsid w:val="00680D08"/>
    <w:rsid w:val="00681CD0"/>
    <w:rsid w:val="0068208D"/>
    <w:rsid w:val="006822EC"/>
    <w:rsid w:val="0068243F"/>
    <w:rsid w:val="006830C0"/>
    <w:rsid w:val="006839D0"/>
    <w:rsid w:val="00687021"/>
    <w:rsid w:val="00687457"/>
    <w:rsid w:val="00687F7D"/>
    <w:rsid w:val="00692AC1"/>
    <w:rsid w:val="006A3272"/>
    <w:rsid w:val="006A73A7"/>
    <w:rsid w:val="006A77D6"/>
    <w:rsid w:val="006C3026"/>
    <w:rsid w:val="006C479D"/>
    <w:rsid w:val="006C652C"/>
    <w:rsid w:val="006D1206"/>
    <w:rsid w:val="006D2E1C"/>
    <w:rsid w:val="006D420E"/>
    <w:rsid w:val="006D5C40"/>
    <w:rsid w:val="006D5F50"/>
    <w:rsid w:val="006D64CD"/>
    <w:rsid w:val="006D6996"/>
    <w:rsid w:val="006D7EDF"/>
    <w:rsid w:val="006E02D3"/>
    <w:rsid w:val="006E0818"/>
    <w:rsid w:val="006E11E6"/>
    <w:rsid w:val="006E48E5"/>
    <w:rsid w:val="006E68A5"/>
    <w:rsid w:val="006E6B25"/>
    <w:rsid w:val="00703B50"/>
    <w:rsid w:val="0070473F"/>
    <w:rsid w:val="007047DD"/>
    <w:rsid w:val="00704BEF"/>
    <w:rsid w:val="00704ECE"/>
    <w:rsid w:val="0070654C"/>
    <w:rsid w:val="00706C99"/>
    <w:rsid w:val="0070731F"/>
    <w:rsid w:val="007077D4"/>
    <w:rsid w:val="0071245F"/>
    <w:rsid w:val="0071334B"/>
    <w:rsid w:val="007139D7"/>
    <w:rsid w:val="0071657D"/>
    <w:rsid w:val="00716627"/>
    <w:rsid w:val="00720798"/>
    <w:rsid w:val="00720A8C"/>
    <w:rsid w:val="00720BA9"/>
    <w:rsid w:val="00720F84"/>
    <w:rsid w:val="00721EDD"/>
    <w:rsid w:val="007238FC"/>
    <w:rsid w:val="007243EC"/>
    <w:rsid w:val="00724426"/>
    <w:rsid w:val="0073058E"/>
    <w:rsid w:val="007351F3"/>
    <w:rsid w:val="00741723"/>
    <w:rsid w:val="007457CD"/>
    <w:rsid w:val="00747594"/>
    <w:rsid w:val="00751440"/>
    <w:rsid w:val="00752CA6"/>
    <w:rsid w:val="00756DAC"/>
    <w:rsid w:val="00760D69"/>
    <w:rsid w:val="00763217"/>
    <w:rsid w:val="00763F49"/>
    <w:rsid w:val="0076433E"/>
    <w:rsid w:val="007658AD"/>
    <w:rsid w:val="007704DD"/>
    <w:rsid w:val="007740B3"/>
    <w:rsid w:val="00777DCE"/>
    <w:rsid w:val="007857D3"/>
    <w:rsid w:val="007870EE"/>
    <w:rsid w:val="00791A9A"/>
    <w:rsid w:val="007942EC"/>
    <w:rsid w:val="007947B8"/>
    <w:rsid w:val="0079536A"/>
    <w:rsid w:val="007966BF"/>
    <w:rsid w:val="00797886"/>
    <w:rsid w:val="007A0B81"/>
    <w:rsid w:val="007A1DE8"/>
    <w:rsid w:val="007A280E"/>
    <w:rsid w:val="007A33C7"/>
    <w:rsid w:val="007A36CD"/>
    <w:rsid w:val="007A4E61"/>
    <w:rsid w:val="007B2573"/>
    <w:rsid w:val="007B277F"/>
    <w:rsid w:val="007B3566"/>
    <w:rsid w:val="007B5F49"/>
    <w:rsid w:val="007B6FE5"/>
    <w:rsid w:val="007B72C5"/>
    <w:rsid w:val="007C1E78"/>
    <w:rsid w:val="007C32B6"/>
    <w:rsid w:val="007C5E50"/>
    <w:rsid w:val="007C7164"/>
    <w:rsid w:val="007D0992"/>
    <w:rsid w:val="007D10AE"/>
    <w:rsid w:val="007D4389"/>
    <w:rsid w:val="007D5972"/>
    <w:rsid w:val="007D5EF5"/>
    <w:rsid w:val="007D6623"/>
    <w:rsid w:val="007D76B2"/>
    <w:rsid w:val="007E177A"/>
    <w:rsid w:val="007E6430"/>
    <w:rsid w:val="007E7FB0"/>
    <w:rsid w:val="007F0A88"/>
    <w:rsid w:val="007F1494"/>
    <w:rsid w:val="007F7522"/>
    <w:rsid w:val="00804115"/>
    <w:rsid w:val="008056D2"/>
    <w:rsid w:val="008133B3"/>
    <w:rsid w:val="008145F2"/>
    <w:rsid w:val="00817FD0"/>
    <w:rsid w:val="0082283E"/>
    <w:rsid w:val="00823A85"/>
    <w:rsid w:val="008249B8"/>
    <w:rsid w:val="008251F1"/>
    <w:rsid w:val="00825B82"/>
    <w:rsid w:val="0082706B"/>
    <w:rsid w:val="00827481"/>
    <w:rsid w:val="00831E37"/>
    <w:rsid w:val="00832856"/>
    <w:rsid w:val="008338F2"/>
    <w:rsid w:val="008362C5"/>
    <w:rsid w:val="008430DE"/>
    <w:rsid w:val="008509DD"/>
    <w:rsid w:val="00850A23"/>
    <w:rsid w:val="008538A8"/>
    <w:rsid w:val="0085399A"/>
    <w:rsid w:val="00855C2C"/>
    <w:rsid w:val="00856140"/>
    <w:rsid w:val="00857247"/>
    <w:rsid w:val="00857F5F"/>
    <w:rsid w:val="00860391"/>
    <w:rsid w:val="00861ADC"/>
    <w:rsid w:val="00865A85"/>
    <w:rsid w:val="00865F52"/>
    <w:rsid w:val="008676D7"/>
    <w:rsid w:val="00870A36"/>
    <w:rsid w:val="008713FE"/>
    <w:rsid w:val="008716F2"/>
    <w:rsid w:val="008745BF"/>
    <w:rsid w:val="008750DE"/>
    <w:rsid w:val="00881801"/>
    <w:rsid w:val="00881DD8"/>
    <w:rsid w:val="00882E8B"/>
    <w:rsid w:val="00890326"/>
    <w:rsid w:val="00890F07"/>
    <w:rsid w:val="00892EB4"/>
    <w:rsid w:val="0089358D"/>
    <w:rsid w:val="00893A23"/>
    <w:rsid w:val="00893DCC"/>
    <w:rsid w:val="008943B1"/>
    <w:rsid w:val="008A3A54"/>
    <w:rsid w:val="008A4B55"/>
    <w:rsid w:val="008B0AA6"/>
    <w:rsid w:val="008B1C14"/>
    <w:rsid w:val="008B272A"/>
    <w:rsid w:val="008B32C3"/>
    <w:rsid w:val="008C0417"/>
    <w:rsid w:val="008C2495"/>
    <w:rsid w:val="008C7967"/>
    <w:rsid w:val="008C7C9A"/>
    <w:rsid w:val="008D22C7"/>
    <w:rsid w:val="008D2FD0"/>
    <w:rsid w:val="008D33D9"/>
    <w:rsid w:val="008D4D82"/>
    <w:rsid w:val="008D5EF6"/>
    <w:rsid w:val="008E1A48"/>
    <w:rsid w:val="008E3407"/>
    <w:rsid w:val="008E5BD3"/>
    <w:rsid w:val="008F0DAC"/>
    <w:rsid w:val="008F217B"/>
    <w:rsid w:val="008F22E3"/>
    <w:rsid w:val="008F5B0D"/>
    <w:rsid w:val="008F6182"/>
    <w:rsid w:val="008F6DCE"/>
    <w:rsid w:val="008F7BA1"/>
    <w:rsid w:val="008F7F43"/>
    <w:rsid w:val="00901300"/>
    <w:rsid w:val="009019AB"/>
    <w:rsid w:val="009020ED"/>
    <w:rsid w:val="009026BC"/>
    <w:rsid w:val="00902E22"/>
    <w:rsid w:val="009033D7"/>
    <w:rsid w:val="009035C5"/>
    <w:rsid w:val="009063DE"/>
    <w:rsid w:val="00906ADE"/>
    <w:rsid w:val="00910080"/>
    <w:rsid w:val="0091026C"/>
    <w:rsid w:val="0091380B"/>
    <w:rsid w:val="00913BA5"/>
    <w:rsid w:val="00914AB8"/>
    <w:rsid w:val="00915866"/>
    <w:rsid w:val="009164CC"/>
    <w:rsid w:val="009168E0"/>
    <w:rsid w:val="00940112"/>
    <w:rsid w:val="00943FBC"/>
    <w:rsid w:val="00947064"/>
    <w:rsid w:val="00950416"/>
    <w:rsid w:val="00952BE6"/>
    <w:rsid w:val="00952E2E"/>
    <w:rsid w:val="00956327"/>
    <w:rsid w:val="00961274"/>
    <w:rsid w:val="00963880"/>
    <w:rsid w:val="00964B9E"/>
    <w:rsid w:val="00964C4E"/>
    <w:rsid w:val="00964FAF"/>
    <w:rsid w:val="00966769"/>
    <w:rsid w:val="00970ABD"/>
    <w:rsid w:val="00973CB6"/>
    <w:rsid w:val="009751EB"/>
    <w:rsid w:val="00976D26"/>
    <w:rsid w:val="0097775D"/>
    <w:rsid w:val="009803EC"/>
    <w:rsid w:val="0098395F"/>
    <w:rsid w:val="00983FE1"/>
    <w:rsid w:val="00984669"/>
    <w:rsid w:val="0098480E"/>
    <w:rsid w:val="00984DFD"/>
    <w:rsid w:val="00985D3C"/>
    <w:rsid w:val="009906A3"/>
    <w:rsid w:val="0099116E"/>
    <w:rsid w:val="009921A1"/>
    <w:rsid w:val="009945EB"/>
    <w:rsid w:val="00994E22"/>
    <w:rsid w:val="009A1FEE"/>
    <w:rsid w:val="009A21E8"/>
    <w:rsid w:val="009A2F0B"/>
    <w:rsid w:val="009A2F63"/>
    <w:rsid w:val="009A4A10"/>
    <w:rsid w:val="009A70C7"/>
    <w:rsid w:val="009A728F"/>
    <w:rsid w:val="009A77A1"/>
    <w:rsid w:val="009A78FA"/>
    <w:rsid w:val="009B191D"/>
    <w:rsid w:val="009B5F65"/>
    <w:rsid w:val="009B76FD"/>
    <w:rsid w:val="009B7722"/>
    <w:rsid w:val="009B7C2B"/>
    <w:rsid w:val="009C04A4"/>
    <w:rsid w:val="009C1CCA"/>
    <w:rsid w:val="009C3EA4"/>
    <w:rsid w:val="009C3FE5"/>
    <w:rsid w:val="009C7588"/>
    <w:rsid w:val="009C7B2B"/>
    <w:rsid w:val="009D1FC8"/>
    <w:rsid w:val="009D26AD"/>
    <w:rsid w:val="009D5505"/>
    <w:rsid w:val="009D5FC4"/>
    <w:rsid w:val="009E0A70"/>
    <w:rsid w:val="009E2475"/>
    <w:rsid w:val="009E4F1D"/>
    <w:rsid w:val="009E5C21"/>
    <w:rsid w:val="009E6F47"/>
    <w:rsid w:val="009E7AA6"/>
    <w:rsid w:val="009F1D38"/>
    <w:rsid w:val="009F464E"/>
    <w:rsid w:val="009F5E4C"/>
    <w:rsid w:val="00A0569E"/>
    <w:rsid w:val="00A122CE"/>
    <w:rsid w:val="00A13001"/>
    <w:rsid w:val="00A1670C"/>
    <w:rsid w:val="00A16916"/>
    <w:rsid w:val="00A16B99"/>
    <w:rsid w:val="00A2072C"/>
    <w:rsid w:val="00A217C6"/>
    <w:rsid w:val="00A26D57"/>
    <w:rsid w:val="00A33F3C"/>
    <w:rsid w:val="00A34970"/>
    <w:rsid w:val="00A359D3"/>
    <w:rsid w:val="00A40850"/>
    <w:rsid w:val="00A43D30"/>
    <w:rsid w:val="00A46EE4"/>
    <w:rsid w:val="00A501E5"/>
    <w:rsid w:val="00A50391"/>
    <w:rsid w:val="00A54298"/>
    <w:rsid w:val="00A5441D"/>
    <w:rsid w:val="00A54661"/>
    <w:rsid w:val="00A55E32"/>
    <w:rsid w:val="00A570C4"/>
    <w:rsid w:val="00A62499"/>
    <w:rsid w:val="00A67823"/>
    <w:rsid w:val="00A708ED"/>
    <w:rsid w:val="00A70E67"/>
    <w:rsid w:val="00A71DA2"/>
    <w:rsid w:val="00A724B3"/>
    <w:rsid w:val="00A73176"/>
    <w:rsid w:val="00A73D97"/>
    <w:rsid w:val="00A73E72"/>
    <w:rsid w:val="00A74B2A"/>
    <w:rsid w:val="00A757B3"/>
    <w:rsid w:val="00A75DFB"/>
    <w:rsid w:val="00A811C0"/>
    <w:rsid w:val="00A84695"/>
    <w:rsid w:val="00A86000"/>
    <w:rsid w:val="00A860F3"/>
    <w:rsid w:val="00A871B5"/>
    <w:rsid w:val="00A90065"/>
    <w:rsid w:val="00A9008C"/>
    <w:rsid w:val="00A91D18"/>
    <w:rsid w:val="00A92931"/>
    <w:rsid w:val="00A93AC6"/>
    <w:rsid w:val="00A95981"/>
    <w:rsid w:val="00A96394"/>
    <w:rsid w:val="00AA2090"/>
    <w:rsid w:val="00AA30A6"/>
    <w:rsid w:val="00AA31B7"/>
    <w:rsid w:val="00AA49C3"/>
    <w:rsid w:val="00AA54BD"/>
    <w:rsid w:val="00AA5BAE"/>
    <w:rsid w:val="00AA63DE"/>
    <w:rsid w:val="00AA6C12"/>
    <w:rsid w:val="00AA6E71"/>
    <w:rsid w:val="00AB0627"/>
    <w:rsid w:val="00AB17FA"/>
    <w:rsid w:val="00AB641D"/>
    <w:rsid w:val="00AC09CB"/>
    <w:rsid w:val="00AC0A4E"/>
    <w:rsid w:val="00AC0BE4"/>
    <w:rsid w:val="00AC2399"/>
    <w:rsid w:val="00AC4721"/>
    <w:rsid w:val="00AD667C"/>
    <w:rsid w:val="00AD7F8B"/>
    <w:rsid w:val="00AE15D7"/>
    <w:rsid w:val="00AE2C69"/>
    <w:rsid w:val="00AE7A6A"/>
    <w:rsid w:val="00AF08F7"/>
    <w:rsid w:val="00AF2DA2"/>
    <w:rsid w:val="00AF3AD0"/>
    <w:rsid w:val="00AF5A8B"/>
    <w:rsid w:val="00AF7905"/>
    <w:rsid w:val="00B012C2"/>
    <w:rsid w:val="00B02D33"/>
    <w:rsid w:val="00B05A45"/>
    <w:rsid w:val="00B06935"/>
    <w:rsid w:val="00B12E7C"/>
    <w:rsid w:val="00B13992"/>
    <w:rsid w:val="00B16544"/>
    <w:rsid w:val="00B16AA0"/>
    <w:rsid w:val="00B176C9"/>
    <w:rsid w:val="00B23595"/>
    <w:rsid w:val="00B24AC3"/>
    <w:rsid w:val="00B272D1"/>
    <w:rsid w:val="00B320B8"/>
    <w:rsid w:val="00B33ABA"/>
    <w:rsid w:val="00B342F4"/>
    <w:rsid w:val="00B36121"/>
    <w:rsid w:val="00B37863"/>
    <w:rsid w:val="00B40962"/>
    <w:rsid w:val="00B43D72"/>
    <w:rsid w:val="00B4559B"/>
    <w:rsid w:val="00B45AFA"/>
    <w:rsid w:val="00B46B83"/>
    <w:rsid w:val="00B474D4"/>
    <w:rsid w:val="00B53548"/>
    <w:rsid w:val="00B53D35"/>
    <w:rsid w:val="00B53ED1"/>
    <w:rsid w:val="00B561DE"/>
    <w:rsid w:val="00B57945"/>
    <w:rsid w:val="00B61653"/>
    <w:rsid w:val="00B62123"/>
    <w:rsid w:val="00B62132"/>
    <w:rsid w:val="00B65DD6"/>
    <w:rsid w:val="00B6764A"/>
    <w:rsid w:val="00B67810"/>
    <w:rsid w:val="00B67A55"/>
    <w:rsid w:val="00B7087C"/>
    <w:rsid w:val="00B70D7A"/>
    <w:rsid w:val="00B717BB"/>
    <w:rsid w:val="00B7250B"/>
    <w:rsid w:val="00B72BD7"/>
    <w:rsid w:val="00B750CC"/>
    <w:rsid w:val="00B75925"/>
    <w:rsid w:val="00B77190"/>
    <w:rsid w:val="00B8188C"/>
    <w:rsid w:val="00B84658"/>
    <w:rsid w:val="00B9220E"/>
    <w:rsid w:val="00B92508"/>
    <w:rsid w:val="00B929C9"/>
    <w:rsid w:val="00B92C47"/>
    <w:rsid w:val="00B94BB5"/>
    <w:rsid w:val="00B954C0"/>
    <w:rsid w:val="00B960B5"/>
    <w:rsid w:val="00B9649A"/>
    <w:rsid w:val="00B96CCC"/>
    <w:rsid w:val="00B96F74"/>
    <w:rsid w:val="00B97591"/>
    <w:rsid w:val="00BA162C"/>
    <w:rsid w:val="00BA165B"/>
    <w:rsid w:val="00BA3304"/>
    <w:rsid w:val="00BA33A1"/>
    <w:rsid w:val="00BA35DF"/>
    <w:rsid w:val="00BA3D3D"/>
    <w:rsid w:val="00BA48F1"/>
    <w:rsid w:val="00BB25C7"/>
    <w:rsid w:val="00BB2FD1"/>
    <w:rsid w:val="00BB465C"/>
    <w:rsid w:val="00BB6149"/>
    <w:rsid w:val="00BB77CD"/>
    <w:rsid w:val="00BB783C"/>
    <w:rsid w:val="00BC024B"/>
    <w:rsid w:val="00BC4AA7"/>
    <w:rsid w:val="00BC526A"/>
    <w:rsid w:val="00BD0A35"/>
    <w:rsid w:val="00BD0AF4"/>
    <w:rsid w:val="00BD1FE9"/>
    <w:rsid w:val="00BD2BB4"/>
    <w:rsid w:val="00BD4976"/>
    <w:rsid w:val="00BD5794"/>
    <w:rsid w:val="00BD5E1B"/>
    <w:rsid w:val="00BE098A"/>
    <w:rsid w:val="00BE0AED"/>
    <w:rsid w:val="00BE129A"/>
    <w:rsid w:val="00BE616C"/>
    <w:rsid w:val="00BE6751"/>
    <w:rsid w:val="00BF031B"/>
    <w:rsid w:val="00BF0E3E"/>
    <w:rsid w:val="00BF1260"/>
    <w:rsid w:val="00BF3E74"/>
    <w:rsid w:val="00BF5C77"/>
    <w:rsid w:val="00BF79DE"/>
    <w:rsid w:val="00BF7C5E"/>
    <w:rsid w:val="00BF7F0B"/>
    <w:rsid w:val="00C0386B"/>
    <w:rsid w:val="00C055A5"/>
    <w:rsid w:val="00C05918"/>
    <w:rsid w:val="00C10776"/>
    <w:rsid w:val="00C107A7"/>
    <w:rsid w:val="00C13653"/>
    <w:rsid w:val="00C13A13"/>
    <w:rsid w:val="00C1549E"/>
    <w:rsid w:val="00C161AA"/>
    <w:rsid w:val="00C16B24"/>
    <w:rsid w:val="00C17539"/>
    <w:rsid w:val="00C17BBE"/>
    <w:rsid w:val="00C21CAF"/>
    <w:rsid w:val="00C268F6"/>
    <w:rsid w:val="00C403AF"/>
    <w:rsid w:val="00C412AE"/>
    <w:rsid w:val="00C412F2"/>
    <w:rsid w:val="00C42665"/>
    <w:rsid w:val="00C43CB7"/>
    <w:rsid w:val="00C443A9"/>
    <w:rsid w:val="00C44493"/>
    <w:rsid w:val="00C46DE5"/>
    <w:rsid w:val="00C47B4D"/>
    <w:rsid w:val="00C53CF7"/>
    <w:rsid w:val="00C541B7"/>
    <w:rsid w:val="00C54B0F"/>
    <w:rsid w:val="00C71771"/>
    <w:rsid w:val="00C723C4"/>
    <w:rsid w:val="00C72797"/>
    <w:rsid w:val="00C72D7E"/>
    <w:rsid w:val="00C72E59"/>
    <w:rsid w:val="00C749B7"/>
    <w:rsid w:val="00C76D2B"/>
    <w:rsid w:val="00C77558"/>
    <w:rsid w:val="00C7765C"/>
    <w:rsid w:val="00C803C9"/>
    <w:rsid w:val="00C8237B"/>
    <w:rsid w:val="00C82524"/>
    <w:rsid w:val="00C8266C"/>
    <w:rsid w:val="00C84F2D"/>
    <w:rsid w:val="00C91509"/>
    <w:rsid w:val="00C929D6"/>
    <w:rsid w:val="00C92A9E"/>
    <w:rsid w:val="00C934D2"/>
    <w:rsid w:val="00C93CAE"/>
    <w:rsid w:val="00C93CDA"/>
    <w:rsid w:val="00C96913"/>
    <w:rsid w:val="00CA036D"/>
    <w:rsid w:val="00CA2634"/>
    <w:rsid w:val="00CA2A69"/>
    <w:rsid w:val="00CA3DA2"/>
    <w:rsid w:val="00CA5ED7"/>
    <w:rsid w:val="00CA629E"/>
    <w:rsid w:val="00CA675C"/>
    <w:rsid w:val="00CA6DF0"/>
    <w:rsid w:val="00CA79CA"/>
    <w:rsid w:val="00CB06EF"/>
    <w:rsid w:val="00CB0B61"/>
    <w:rsid w:val="00CB4753"/>
    <w:rsid w:val="00CB482E"/>
    <w:rsid w:val="00CB4E60"/>
    <w:rsid w:val="00CC33C8"/>
    <w:rsid w:val="00CC4A92"/>
    <w:rsid w:val="00CD19B5"/>
    <w:rsid w:val="00CE0054"/>
    <w:rsid w:val="00CE10F9"/>
    <w:rsid w:val="00CE1790"/>
    <w:rsid w:val="00CE44A2"/>
    <w:rsid w:val="00CE457B"/>
    <w:rsid w:val="00CE7336"/>
    <w:rsid w:val="00CE7BC8"/>
    <w:rsid w:val="00CF1A35"/>
    <w:rsid w:val="00CF2764"/>
    <w:rsid w:val="00CF2D02"/>
    <w:rsid w:val="00CF5ACB"/>
    <w:rsid w:val="00D0049F"/>
    <w:rsid w:val="00D00CFB"/>
    <w:rsid w:val="00D01885"/>
    <w:rsid w:val="00D02B01"/>
    <w:rsid w:val="00D03E60"/>
    <w:rsid w:val="00D050D0"/>
    <w:rsid w:val="00D078B0"/>
    <w:rsid w:val="00D120AF"/>
    <w:rsid w:val="00D1398F"/>
    <w:rsid w:val="00D1512C"/>
    <w:rsid w:val="00D17455"/>
    <w:rsid w:val="00D20A25"/>
    <w:rsid w:val="00D20BC0"/>
    <w:rsid w:val="00D20F83"/>
    <w:rsid w:val="00D2361A"/>
    <w:rsid w:val="00D25A1E"/>
    <w:rsid w:val="00D30639"/>
    <w:rsid w:val="00D32CA0"/>
    <w:rsid w:val="00D34364"/>
    <w:rsid w:val="00D34581"/>
    <w:rsid w:val="00D34796"/>
    <w:rsid w:val="00D36449"/>
    <w:rsid w:val="00D36934"/>
    <w:rsid w:val="00D37C4E"/>
    <w:rsid w:val="00D427E5"/>
    <w:rsid w:val="00D4584C"/>
    <w:rsid w:val="00D50AB9"/>
    <w:rsid w:val="00D50D6E"/>
    <w:rsid w:val="00D515A9"/>
    <w:rsid w:val="00D51A55"/>
    <w:rsid w:val="00D55AB4"/>
    <w:rsid w:val="00D56A34"/>
    <w:rsid w:val="00D60877"/>
    <w:rsid w:val="00D65C08"/>
    <w:rsid w:val="00D675BC"/>
    <w:rsid w:val="00D70AF1"/>
    <w:rsid w:val="00D70F3A"/>
    <w:rsid w:val="00D714DF"/>
    <w:rsid w:val="00D72EFB"/>
    <w:rsid w:val="00D75185"/>
    <w:rsid w:val="00D776C5"/>
    <w:rsid w:val="00D801B3"/>
    <w:rsid w:val="00D815CF"/>
    <w:rsid w:val="00D81670"/>
    <w:rsid w:val="00D82251"/>
    <w:rsid w:val="00D8506E"/>
    <w:rsid w:val="00D862AB"/>
    <w:rsid w:val="00D90CF9"/>
    <w:rsid w:val="00D90DA7"/>
    <w:rsid w:val="00D9371D"/>
    <w:rsid w:val="00D96F6A"/>
    <w:rsid w:val="00D97416"/>
    <w:rsid w:val="00D97A55"/>
    <w:rsid w:val="00DA11EA"/>
    <w:rsid w:val="00DA183F"/>
    <w:rsid w:val="00DA2A6D"/>
    <w:rsid w:val="00DA4170"/>
    <w:rsid w:val="00DA49A4"/>
    <w:rsid w:val="00DA5376"/>
    <w:rsid w:val="00DA7D9A"/>
    <w:rsid w:val="00DB00C4"/>
    <w:rsid w:val="00DB0B96"/>
    <w:rsid w:val="00DB19E0"/>
    <w:rsid w:val="00DB1F72"/>
    <w:rsid w:val="00DB55D2"/>
    <w:rsid w:val="00DB5B8A"/>
    <w:rsid w:val="00DB6190"/>
    <w:rsid w:val="00DC7644"/>
    <w:rsid w:val="00DD430A"/>
    <w:rsid w:val="00DD7F18"/>
    <w:rsid w:val="00DE2540"/>
    <w:rsid w:val="00DE4495"/>
    <w:rsid w:val="00DF0CCE"/>
    <w:rsid w:val="00DF4514"/>
    <w:rsid w:val="00DF6838"/>
    <w:rsid w:val="00DF7441"/>
    <w:rsid w:val="00DF7A58"/>
    <w:rsid w:val="00DF7AEE"/>
    <w:rsid w:val="00E02DB1"/>
    <w:rsid w:val="00E03B56"/>
    <w:rsid w:val="00E04853"/>
    <w:rsid w:val="00E0516E"/>
    <w:rsid w:val="00E05CD9"/>
    <w:rsid w:val="00E06D02"/>
    <w:rsid w:val="00E0790F"/>
    <w:rsid w:val="00E107DE"/>
    <w:rsid w:val="00E11039"/>
    <w:rsid w:val="00E11EC0"/>
    <w:rsid w:val="00E131D0"/>
    <w:rsid w:val="00E15C18"/>
    <w:rsid w:val="00E20E48"/>
    <w:rsid w:val="00E22DBD"/>
    <w:rsid w:val="00E24271"/>
    <w:rsid w:val="00E246A1"/>
    <w:rsid w:val="00E30A95"/>
    <w:rsid w:val="00E37E7F"/>
    <w:rsid w:val="00E424FB"/>
    <w:rsid w:val="00E43D45"/>
    <w:rsid w:val="00E462B3"/>
    <w:rsid w:val="00E50D64"/>
    <w:rsid w:val="00E511B3"/>
    <w:rsid w:val="00E512DD"/>
    <w:rsid w:val="00E550DA"/>
    <w:rsid w:val="00E5578B"/>
    <w:rsid w:val="00E6033A"/>
    <w:rsid w:val="00E60742"/>
    <w:rsid w:val="00E61E21"/>
    <w:rsid w:val="00E64490"/>
    <w:rsid w:val="00E67C67"/>
    <w:rsid w:val="00E710AF"/>
    <w:rsid w:val="00E716FE"/>
    <w:rsid w:val="00E71F1A"/>
    <w:rsid w:val="00E7201F"/>
    <w:rsid w:val="00E74185"/>
    <w:rsid w:val="00E743DA"/>
    <w:rsid w:val="00E804BC"/>
    <w:rsid w:val="00E8259C"/>
    <w:rsid w:val="00E8373C"/>
    <w:rsid w:val="00E853D4"/>
    <w:rsid w:val="00E86968"/>
    <w:rsid w:val="00E90323"/>
    <w:rsid w:val="00E90352"/>
    <w:rsid w:val="00E938EC"/>
    <w:rsid w:val="00E9453E"/>
    <w:rsid w:val="00E95100"/>
    <w:rsid w:val="00E97D06"/>
    <w:rsid w:val="00EA0877"/>
    <w:rsid w:val="00EA1546"/>
    <w:rsid w:val="00EA1D2C"/>
    <w:rsid w:val="00EA2AD0"/>
    <w:rsid w:val="00EA65EC"/>
    <w:rsid w:val="00EA74BD"/>
    <w:rsid w:val="00EB2598"/>
    <w:rsid w:val="00EB486B"/>
    <w:rsid w:val="00EB525B"/>
    <w:rsid w:val="00EB608C"/>
    <w:rsid w:val="00EB6BC4"/>
    <w:rsid w:val="00EB70D8"/>
    <w:rsid w:val="00EC00FE"/>
    <w:rsid w:val="00EC13BE"/>
    <w:rsid w:val="00EC2F97"/>
    <w:rsid w:val="00ED0AAB"/>
    <w:rsid w:val="00ED21B9"/>
    <w:rsid w:val="00ED3427"/>
    <w:rsid w:val="00ED3AC6"/>
    <w:rsid w:val="00ED48E8"/>
    <w:rsid w:val="00ED5920"/>
    <w:rsid w:val="00EE1B04"/>
    <w:rsid w:val="00EE4EC7"/>
    <w:rsid w:val="00EE528F"/>
    <w:rsid w:val="00EF21B6"/>
    <w:rsid w:val="00EF3616"/>
    <w:rsid w:val="00F0361E"/>
    <w:rsid w:val="00F05FBC"/>
    <w:rsid w:val="00F05FD0"/>
    <w:rsid w:val="00F1048F"/>
    <w:rsid w:val="00F1073B"/>
    <w:rsid w:val="00F10EA0"/>
    <w:rsid w:val="00F12391"/>
    <w:rsid w:val="00F14A5B"/>
    <w:rsid w:val="00F1523A"/>
    <w:rsid w:val="00F164AF"/>
    <w:rsid w:val="00F17BCA"/>
    <w:rsid w:val="00F22516"/>
    <w:rsid w:val="00F27B84"/>
    <w:rsid w:val="00F32B43"/>
    <w:rsid w:val="00F35CB1"/>
    <w:rsid w:val="00F37C56"/>
    <w:rsid w:val="00F40FBE"/>
    <w:rsid w:val="00F44BB1"/>
    <w:rsid w:val="00F46603"/>
    <w:rsid w:val="00F475EE"/>
    <w:rsid w:val="00F5121C"/>
    <w:rsid w:val="00F51B28"/>
    <w:rsid w:val="00F55A80"/>
    <w:rsid w:val="00F6071D"/>
    <w:rsid w:val="00F61FB7"/>
    <w:rsid w:val="00F676FB"/>
    <w:rsid w:val="00F720CA"/>
    <w:rsid w:val="00F734D2"/>
    <w:rsid w:val="00F81DC5"/>
    <w:rsid w:val="00F83E16"/>
    <w:rsid w:val="00F87173"/>
    <w:rsid w:val="00F924F3"/>
    <w:rsid w:val="00F94631"/>
    <w:rsid w:val="00F97EAB"/>
    <w:rsid w:val="00FA0225"/>
    <w:rsid w:val="00FA247E"/>
    <w:rsid w:val="00FA2EF4"/>
    <w:rsid w:val="00FA340B"/>
    <w:rsid w:val="00FA3BF2"/>
    <w:rsid w:val="00FA5531"/>
    <w:rsid w:val="00FA5E7A"/>
    <w:rsid w:val="00FA6EEB"/>
    <w:rsid w:val="00FA712F"/>
    <w:rsid w:val="00FB1EA8"/>
    <w:rsid w:val="00FB39B4"/>
    <w:rsid w:val="00FC0534"/>
    <w:rsid w:val="00FC763F"/>
    <w:rsid w:val="00FD06E2"/>
    <w:rsid w:val="00FD0E14"/>
    <w:rsid w:val="00FD13B3"/>
    <w:rsid w:val="00FD17E2"/>
    <w:rsid w:val="00FD3653"/>
    <w:rsid w:val="00FD3B7E"/>
    <w:rsid w:val="00FD4EB5"/>
    <w:rsid w:val="00FD5ABC"/>
    <w:rsid w:val="00FE03C4"/>
    <w:rsid w:val="00FE4957"/>
    <w:rsid w:val="00FE55C2"/>
    <w:rsid w:val="00FE6457"/>
    <w:rsid w:val="00FF0EA0"/>
    <w:rsid w:val="00FF20BF"/>
    <w:rsid w:val="00FF318F"/>
    <w:rsid w:val="00FF33BF"/>
    <w:rsid w:val="00FF59B6"/>
    <w:rsid w:val="00FF5E5E"/>
    <w:rsid w:val="00FF7BAF"/>
    <w:rsid w:val="00FF7D94"/>
    <w:rsid w:val="013589E8"/>
    <w:rsid w:val="01AD57C2"/>
    <w:rsid w:val="0423CB17"/>
    <w:rsid w:val="04F15A9C"/>
    <w:rsid w:val="0551027F"/>
    <w:rsid w:val="05F9FD20"/>
    <w:rsid w:val="06AFAC7D"/>
    <w:rsid w:val="09ECD601"/>
    <w:rsid w:val="09FBDB1D"/>
    <w:rsid w:val="09FE278C"/>
    <w:rsid w:val="0AB39C70"/>
    <w:rsid w:val="0B076A66"/>
    <w:rsid w:val="0BCCAE38"/>
    <w:rsid w:val="0C62B7BF"/>
    <w:rsid w:val="0CDAB81B"/>
    <w:rsid w:val="0E8F6B38"/>
    <w:rsid w:val="0ED1A6DE"/>
    <w:rsid w:val="0F58CAF0"/>
    <w:rsid w:val="0F639B41"/>
    <w:rsid w:val="116017E5"/>
    <w:rsid w:val="11EA6156"/>
    <w:rsid w:val="13584365"/>
    <w:rsid w:val="1784D23C"/>
    <w:rsid w:val="186250E6"/>
    <w:rsid w:val="18E72017"/>
    <w:rsid w:val="18FCEE87"/>
    <w:rsid w:val="19654005"/>
    <w:rsid w:val="199F3F74"/>
    <w:rsid w:val="1A689A1A"/>
    <w:rsid w:val="1BEB4FF1"/>
    <w:rsid w:val="1CC6B0B6"/>
    <w:rsid w:val="1DDA81CB"/>
    <w:rsid w:val="1E24D363"/>
    <w:rsid w:val="1E5EE78B"/>
    <w:rsid w:val="1E62FC3C"/>
    <w:rsid w:val="1FDCF6ED"/>
    <w:rsid w:val="205ACF2C"/>
    <w:rsid w:val="22228464"/>
    <w:rsid w:val="245331C9"/>
    <w:rsid w:val="2456DC54"/>
    <w:rsid w:val="264143EE"/>
    <w:rsid w:val="268E1F45"/>
    <w:rsid w:val="26B78AEA"/>
    <w:rsid w:val="27C7AC3C"/>
    <w:rsid w:val="294E3A3D"/>
    <w:rsid w:val="2B32C359"/>
    <w:rsid w:val="2D43604D"/>
    <w:rsid w:val="2D95C97B"/>
    <w:rsid w:val="2E27C962"/>
    <w:rsid w:val="2ECA189F"/>
    <w:rsid w:val="2F4B19DC"/>
    <w:rsid w:val="2FAA2BDE"/>
    <w:rsid w:val="2FB758FE"/>
    <w:rsid w:val="3089C66A"/>
    <w:rsid w:val="30FCA488"/>
    <w:rsid w:val="314E140B"/>
    <w:rsid w:val="31AE8DDD"/>
    <w:rsid w:val="32EFFA6C"/>
    <w:rsid w:val="330C3B50"/>
    <w:rsid w:val="3329DD49"/>
    <w:rsid w:val="3383A682"/>
    <w:rsid w:val="33BAECFF"/>
    <w:rsid w:val="3418E614"/>
    <w:rsid w:val="35CCDD9B"/>
    <w:rsid w:val="38E423E9"/>
    <w:rsid w:val="39D6237C"/>
    <w:rsid w:val="3A7479DE"/>
    <w:rsid w:val="3A82BE72"/>
    <w:rsid w:val="3BB29C74"/>
    <w:rsid w:val="3C3F6C90"/>
    <w:rsid w:val="3C7B0BF9"/>
    <w:rsid w:val="3D2484E9"/>
    <w:rsid w:val="3D382BE3"/>
    <w:rsid w:val="3D93CFA5"/>
    <w:rsid w:val="3DA356F7"/>
    <w:rsid w:val="3E0B7E82"/>
    <w:rsid w:val="405471B1"/>
    <w:rsid w:val="40A8D26A"/>
    <w:rsid w:val="4134B428"/>
    <w:rsid w:val="41413805"/>
    <w:rsid w:val="41661561"/>
    <w:rsid w:val="41B7602F"/>
    <w:rsid w:val="41C09E79"/>
    <w:rsid w:val="41F15791"/>
    <w:rsid w:val="4247F4E2"/>
    <w:rsid w:val="439BFA9B"/>
    <w:rsid w:val="43CC9557"/>
    <w:rsid w:val="444FC579"/>
    <w:rsid w:val="446A1BC5"/>
    <w:rsid w:val="448047E3"/>
    <w:rsid w:val="44DDB199"/>
    <w:rsid w:val="450CEA08"/>
    <w:rsid w:val="47C4CDDB"/>
    <w:rsid w:val="48EFF560"/>
    <w:rsid w:val="49DAE7EA"/>
    <w:rsid w:val="4B1A08D4"/>
    <w:rsid w:val="4C2CF581"/>
    <w:rsid w:val="4D0BA534"/>
    <w:rsid w:val="4D4A6FA4"/>
    <w:rsid w:val="4E3FA74C"/>
    <w:rsid w:val="4EBFF3D5"/>
    <w:rsid w:val="4FA81473"/>
    <w:rsid w:val="5164F1C2"/>
    <w:rsid w:val="52FBD636"/>
    <w:rsid w:val="53519E9E"/>
    <w:rsid w:val="54550E12"/>
    <w:rsid w:val="54CA43A8"/>
    <w:rsid w:val="54D101D5"/>
    <w:rsid w:val="54F219EA"/>
    <w:rsid w:val="5651A2D6"/>
    <w:rsid w:val="567D851A"/>
    <w:rsid w:val="572A7717"/>
    <w:rsid w:val="594AC3FB"/>
    <w:rsid w:val="59BDE1F7"/>
    <w:rsid w:val="5AE4DB9F"/>
    <w:rsid w:val="5AFAAB41"/>
    <w:rsid w:val="5B0DC8DF"/>
    <w:rsid w:val="5C6AF74C"/>
    <w:rsid w:val="5CD36F9A"/>
    <w:rsid w:val="5D1C97C5"/>
    <w:rsid w:val="5D319168"/>
    <w:rsid w:val="5E3AADA0"/>
    <w:rsid w:val="5E9E8752"/>
    <w:rsid w:val="5EFD1FDF"/>
    <w:rsid w:val="5F291C7D"/>
    <w:rsid w:val="60840A4A"/>
    <w:rsid w:val="61DA7B47"/>
    <w:rsid w:val="631F3E64"/>
    <w:rsid w:val="63A9C446"/>
    <w:rsid w:val="6440BD46"/>
    <w:rsid w:val="6443AD70"/>
    <w:rsid w:val="65B3D780"/>
    <w:rsid w:val="65F7D108"/>
    <w:rsid w:val="66CAA0B2"/>
    <w:rsid w:val="66EF02BB"/>
    <w:rsid w:val="6746B423"/>
    <w:rsid w:val="684BE674"/>
    <w:rsid w:val="69274E87"/>
    <w:rsid w:val="6A749BDF"/>
    <w:rsid w:val="6AC430DE"/>
    <w:rsid w:val="6B59C884"/>
    <w:rsid w:val="6C66576E"/>
    <w:rsid w:val="6CAD22AC"/>
    <w:rsid w:val="6E55260A"/>
    <w:rsid w:val="6FDC1C08"/>
    <w:rsid w:val="701CB66A"/>
    <w:rsid w:val="70245522"/>
    <w:rsid w:val="7049CE01"/>
    <w:rsid w:val="714D2C29"/>
    <w:rsid w:val="71A7986C"/>
    <w:rsid w:val="735CA014"/>
    <w:rsid w:val="73DBF5FE"/>
    <w:rsid w:val="740B0623"/>
    <w:rsid w:val="757A304E"/>
    <w:rsid w:val="75CFC0AA"/>
    <w:rsid w:val="7668121E"/>
    <w:rsid w:val="77EB1128"/>
    <w:rsid w:val="781E334E"/>
    <w:rsid w:val="783D69B7"/>
    <w:rsid w:val="786C56CE"/>
    <w:rsid w:val="7931AB57"/>
    <w:rsid w:val="7C403949"/>
    <w:rsid w:val="7CC48C62"/>
    <w:rsid w:val="7CE021F2"/>
    <w:rsid w:val="7CFC9E8F"/>
    <w:rsid w:val="7D3B8413"/>
    <w:rsid w:val="7DDA1BF4"/>
    <w:rsid w:val="7E6EEE7F"/>
    <w:rsid w:val="7E7217F3"/>
    <w:rsid w:val="7ED0E907"/>
    <w:rsid w:val="7F5D8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5B7D6"/>
  <w15:chartTrackingRefBased/>
  <w15:docId w15:val="{8C777818-5210-4926-A348-302FCD1E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361E"/>
    <w:pPr>
      <w:widowControl w:val="0"/>
    </w:pPr>
    <w:rPr>
      <w:sz w:val="24"/>
      <w:lang w:eastAsia="en-US"/>
    </w:rPr>
  </w:style>
  <w:style w:type="paragraph" w:styleId="Heading1">
    <w:name w:val="heading 1"/>
    <w:aliases w:val="Heading 1 new"/>
    <w:basedOn w:val="Normal"/>
    <w:next w:val="Normal"/>
    <w:qFormat/>
    <w:rsid w:val="0037628A"/>
    <w:pPr>
      <w:keepNext/>
      <w:numPr>
        <w:numId w:val="1"/>
      </w:numPr>
      <w:spacing w:before="120" w:after="60" w:line="360" w:lineRule="auto"/>
      <w:jc w:val="both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qFormat/>
    <w:rsid w:val="0037628A"/>
    <w:pPr>
      <w:numPr>
        <w:ilvl w:val="1"/>
      </w:numPr>
      <w:outlineLvl w:val="1"/>
    </w:pPr>
    <w:rPr>
      <w:sz w:val="22"/>
    </w:rPr>
  </w:style>
  <w:style w:type="paragraph" w:styleId="Heading3">
    <w:name w:val="heading 3"/>
    <w:basedOn w:val="Heading1"/>
    <w:next w:val="Normal"/>
    <w:link w:val="Heading3Char"/>
    <w:qFormat/>
    <w:rsid w:val="0037628A"/>
    <w:pPr>
      <w:numPr>
        <w:ilvl w:val="2"/>
      </w:numPr>
      <w:outlineLvl w:val="2"/>
    </w:pPr>
    <w:rPr>
      <w:i/>
      <w:sz w:val="20"/>
    </w:rPr>
  </w:style>
  <w:style w:type="paragraph" w:styleId="Heading4">
    <w:name w:val="heading 4"/>
    <w:basedOn w:val="Heading1"/>
    <w:next w:val="Normal"/>
    <w:qFormat/>
    <w:rsid w:val="0037628A"/>
    <w:pPr>
      <w:numPr>
        <w:ilvl w:val="3"/>
      </w:numPr>
      <w:outlineLvl w:val="3"/>
    </w:pPr>
    <w:rPr>
      <w:rFonts w:ascii="Times New Roman" w:hAnsi="Times New Roman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rsid w:val="00FD06E2"/>
    <w:pPr>
      <w:keepLines/>
      <w:spacing w:after="120" w:line="360" w:lineRule="auto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</w:pPr>
    <w:rPr>
      <w:snapToGrid w:val="0"/>
      <w:sz w:val="28"/>
    </w:rPr>
  </w:style>
  <w:style w:type="paragraph" w:styleId="BodyText3">
    <w:name w:val="Body Text 3"/>
    <w:basedOn w:val="Normal"/>
    <w:pPr>
      <w:widowControl/>
    </w:pPr>
    <w:rPr>
      <w:snapToGrid w:val="0"/>
    </w:rPr>
  </w:style>
  <w:style w:type="paragraph" w:customStyle="1" w:styleId="ToDoItem">
    <w:name w:val="To Do Item"/>
    <w:basedOn w:val="Normal"/>
    <w:pPr>
      <w:numPr>
        <w:numId w:val="2"/>
      </w:numPr>
    </w:pPr>
  </w:style>
  <w:style w:type="character" w:customStyle="1" w:styleId="SoDAField">
    <w:name w:val="SoDA Field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5E2817"/>
    <w:rPr>
      <w:color w:val="0000FF"/>
      <w:u w:val="single"/>
    </w:rPr>
  </w:style>
  <w:style w:type="paragraph" w:customStyle="1" w:styleId="StyleHeading3Justified">
    <w:name w:val="Style Heading 3 + Justified"/>
    <w:basedOn w:val="Heading3"/>
    <w:rsid w:val="00A122CE"/>
    <w:rPr>
      <w:b w:val="0"/>
    </w:rPr>
  </w:style>
  <w:style w:type="paragraph" w:customStyle="1" w:styleId="StyleHeading4Justified">
    <w:name w:val="Style Heading 4 + Justified"/>
    <w:basedOn w:val="Heading4"/>
    <w:rsid w:val="00A122CE"/>
  </w:style>
  <w:style w:type="character" w:customStyle="1" w:styleId="BodyTextChar">
    <w:name w:val="Body Text Char"/>
    <w:link w:val="BodyText"/>
    <w:rsid w:val="0020483D"/>
    <w:rPr>
      <w:sz w:val="24"/>
      <w:lang w:val="vi-VN"/>
    </w:rPr>
  </w:style>
  <w:style w:type="character" w:styleId="Strong">
    <w:name w:val="Strong"/>
    <w:basedOn w:val="DefaultParagraphFont"/>
    <w:uiPriority w:val="22"/>
    <w:qFormat/>
    <w:rsid w:val="00870A36"/>
    <w:rPr>
      <w:b/>
      <w:bCs/>
    </w:rPr>
  </w:style>
  <w:style w:type="paragraph" w:styleId="NormalWeb">
    <w:name w:val="Normal (Web)"/>
    <w:basedOn w:val="Normal"/>
    <w:uiPriority w:val="99"/>
    <w:unhideWhenUsed/>
    <w:rsid w:val="00870A36"/>
    <w:pPr>
      <w:widowControl/>
      <w:spacing w:before="100" w:beforeAutospacing="1" w:after="100" w:afterAutospacing="1"/>
    </w:pPr>
    <w:rPr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870A36"/>
    <w:rPr>
      <w:i/>
      <w:iCs/>
    </w:rPr>
  </w:style>
  <w:style w:type="character" w:customStyle="1" w:styleId="Heading3Char">
    <w:name w:val="Heading 3 Char"/>
    <w:basedOn w:val="DefaultParagraphFont"/>
    <w:link w:val="Heading3"/>
    <w:rsid w:val="003C7106"/>
    <w:rPr>
      <w:rFonts w:ascii="Arial" w:hAnsi="Arial"/>
      <w:b/>
      <w:i/>
      <w:lang w:eastAsia="en-US"/>
    </w:rPr>
  </w:style>
  <w:style w:type="table" w:styleId="GridTable1Light">
    <w:name w:val="Grid Table 1 Light"/>
    <w:basedOn w:val="TableNormal"/>
    <w:uiPriority w:val="46"/>
    <w:rsid w:val="00330D0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2201C-DBF7-4B9D-BB23-7F25991CD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0</TotalTime>
  <Pages>1</Pages>
  <Words>2498</Words>
  <Characters>14241</Characters>
  <Application>Microsoft Office Word</Application>
  <DocSecurity>4</DocSecurity>
  <Lines>118</Lines>
  <Paragraphs>33</Paragraphs>
  <ScaleCrop>false</ScaleCrop>
  <Company>HCMUNS</Company>
  <LinksUpToDate>false</LinksUpToDate>
  <CharactersWithSpaces>16706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keywords/>
  <dc:description/>
  <cp:lastModifiedBy>Người dùng Khách</cp:lastModifiedBy>
  <cp:revision>377</cp:revision>
  <cp:lastPrinted>2000-11-02T01:37:00Z</cp:lastPrinted>
  <dcterms:created xsi:type="dcterms:W3CDTF">2025-10-22T13:41:00Z</dcterms:created>
  <dcterms:modified xsi:type="dcterms:W3CDTF">2025-10-21T15:58:00Z</dcterms:modified>
</cp:coreProperties>
</file>